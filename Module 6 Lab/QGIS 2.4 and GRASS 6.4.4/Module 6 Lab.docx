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E35" w:rsidRDefault="00341E35" w:rsidP="00341E35">
      <w:pPr>
        <w:tabs>
          <w:tab w:val="left" w:pos="5745"/>
        </w:tabs>
        <w:jc w:val="center"/>
      </w:pPr>
    </w:p>
    <w:p w:rsidR="00341E35" w:rsidRDefault="00341E35" w:rsidP="00341E35">
      <w:pPr>
        <w:tabs>
          <w:tab w:val="left" w:pos="5745"/>
        </w:tabs>
        <w:jc w:val="center"/>
      </w:pPr>
      <w:r w:rsidRPr="003B572B">
        <w:rPr>
          <w:rFonts w:ascii="Arial" w:hAnsi="Arial" w:cs="Arial"/>
          <w:b/>
          <w:sz w:val="36"/>
          <w:szCs w:val="36"/>
        </w:rPr>
        <w:fldChar w:fldCharType="begin"/>
      </w:r>
      <w:r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Pr>
          <w:rFonts w:ascii="Arial" w:hAnsi="Arial" w:cs="Arial"/>
          <w:b/>
          <w:noProof/>
          <w:sz w:val="36"/>
          <w:szCs w:val="36"/>
          <w:lang w:eastAsia="en-US"/>
        </w:rPr>
        <w:drawing>
          <wp:inline distT="0" distB="0" distL="0" distR="0" wp14:anchorId="647C6CD7" wp14:editId="14685A76">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341E35" w:rsidRDefault="00341E35" w:rsidP="00341E35">
      <w:pPr>
        <w:rPr>
          <w:rFonts w:eastAsiaTheme="majorEastAsia"/>
          <w:caps/>
        </w:rPr>
      </w:pPr>
    </w:p>
    <w:p w:rsidR="00341E35" w:rsidRPr="00CA10F2" w:rsidRDefault="00FB10BD" w:rsidP="00341E35">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showingPlcHdr/>
          <w:dataBinding w:prefixMappings="xmlns:ns0='http://purl.org/dc/elements/1.1/' xmlns:ns1='http://schemas.openxmlformats.org/package/2006/metadata/core-properties' " w:xpath="/ns1:coreProperties[1]/ns0:subject[1]" w:storeItemID="{6C3C8BC8-F283-45AE-878A-BAB7291924A1}"/>
          <w:text/>
        </w:sdtPr>
        <w:sdtEndPr/>
        <w:sdtContent>
          <w:r w:rsidR="00341E35">
            <w:rPr>
              <w:rFonts w:ascii="Arial" w:eastAsiaTheme="majorEastAsia" w:hAnsi="Arial" w:cs="Arial"/>
              <w:b/>
              <w:caps/>
              <w:sz w:val="36"/>
              <w:szCs w:val="36"/>
            </w:rPr>
            <w:t xml:space="preserve">     </w:t>
          </w:r>
        </w:sdtContent>
      </w:sdt>
    </w:p>
    <w:p w:rsidR="00341E35" w:rsidRPr="00CA10F2"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r>
        <w:rPr>
          <w:rFonts w:ascii="Arial" w:hAnsi="Arial" w:cs="Arial"/>
          <w:b/>
          <w:sz w:val="36"/>
          <w:szCs w:val="36"/>
        </w:rPr>
        <w:t>GST 10</w:t>
      </w:r>
      <w:r w:rsidR="00DC255E">
        <w:rPr>
          <w:rFonts w:ascii="Arial" w:hAnsi="Arial" w:cs="Arial"/>
          <w:b/>
          <w:sz w:val="36"/>
          <w:szCs w:val="36"/>
        </w:rPr>
        <w:t>5</w:t>
      </w:r>
      <w:r>
        <w:rPr>
          <w:rFonts w:ascii="Arial" w:hAnsi="Arial" w:cs="Arial"/>
          <w:b/>
          <w:sz w:val="36"/>
          <w:szCs w:val="36"/>
        </w:rPr>
        <w:t xml:space="preserve">: </w:t>
      </w:r>
      <w:r w:rsidR="00DC255E">
        <w:rPr>
          <w:rFonts w:ascii="Arial" w:hAnsi="Arial" w:cs="Arial"/>
          <w:b/>
          <w:sz w:val="36"/>
          <w:szCs w:val="36"/>
        </w:rPr>
        <w:t>Introduction to Remote Sensing</w:t>
      </w:r>
    </w:p>
    <w:p w:rsidR="00341E35" w:rsidRDefault="00D4288B" w:rsidP="00341E35">
      <w:pPr>
        <w:jc w:val="center"/>
        <w:rPr>
          <w:rFonts w:ascii="Arial" w:hAnsi="Arial" w:cs="Arial"/>
          <w:b/>
          <w:sz w:val="36"/>
          <w:szCs w:val="36"/>
        </w:rPr>
      </w:pPr>
      <w:r>
        <w:rPr>
          <w:rFonts w:ascii="Arial" w:hAnsi="Arial" w:cs="Arial"/>
          <w:b/>
          <w:sz w:val="36"/>
          <w:szCs w:val="36"/>
        </w:rPr>
        <w:t>Lab 6</w:t>
      </w:r>
      <w:r w:rsidR="00341E35">
        <w:rPr>
          <w:rFonts w:ascii="Arial" w:hAnsi="Arial" w:cs="Arial"/>
          <w:b/>
          <w:sz w:val="36"/>
          <w:szCs w:val="36"/>
        </w:rPr>
        <w:t xml:space="preserve">:  </w:t>
      </w:r>
      <w:r>
        <w:rPr>
          <w:rFonts w:ascii="Arial" w:hAnsi="Arial" w:cs="Arial"/>
          <w:b/>
          <w:sz w:val="36"/>
          <w:szCs w:val="36"/>
        </w:rPr>
        <w:t>S</w:t>
      </w:r>
      <w:r w:rsidR="0084754E">
        <w:rPr>
          <w:rFonts w:ascii="Arial" w:hAnsi="Arial" w:cs="Arial"/>
          <w:b/>
          <w:sz w:val="36"/>
          <w:szCs w:val="36"/>
        </w:rPr>
        <w:t>upervised Classification</w:t>
      </w: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rPr>
      </w:pPr>
      <w:r w:rsidRPr="00022774">
        <w:rPr>
          <w:rFonts w:ascii="Arial" w:hAnsi="Arial" w:cs="Arial"/>
          <w:b/>
        </w:rPr>
        <w:t xml:space="preserve">Objective </w:t>
      </w:r>
      <w:r>
        <w:rPr>
          <w:rFonts w:ascii="Arial" w:hAnsi="Arial" w:cs="Arial"/>
          <w:b/>
        </w:rPr>
        <w:t xml:space="preserve">– </w:t>
      </w:r>
      <w:r w:rsidR="00D4288B">
        <w:rPr>
          <w:rFonts w:ascii="Arial" w:hAnsi="Arial" w:cs="Arial"/>
          <w:b/>
        </w:rPr>
        <w:t>Perform a S</w:t>
      </w:r>
      <w:r w:rsidR="0084754E">
        <w:rPr>
          <w:rFonts w:ascii="Arial" w:hAnsi="Arial" w:cs="Arial"/>
          <w:b/>
        </w:rPr>
        <w:t>upervised classification</w:t>
      </w:r>
    </w:p>
    <w:p w:rsidR="00341E35" w:rsidRPr="00057168" w:rsidRDefault="00341E35" w:rsidP="00341E35">
      <w:pPr>
        <w:rPr>
          <w:rFonts w:ascii="Arial" w:hAnsi="Arial" w:cs="Arial"/>
          <w:b/>
          <w:sz w:val="22"/>
          <w:szCs w:val="22"/>
        </w:rPr>
      </w:pPr>
    </w:p>
    <w:p w:rsidR="00341E35" w:rsidRPr="00057168" w:rsidRDefault="00341E35" w:rsidP="00341E35">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D4288B">
        <w:rPr>
          <w:rFonts w:ascii="Arial" w:hAnsi="Arial" w:cs="Arial"/>
          <w:b/>
          <w:color w:val="C00000"/>
          <w:sz w:val="22"/>
          <w:szCs w:val="22"/>
        </w:rPr>
        <w:t>2014-0</w:t>
      </w:r>
      <w:r w:rsidR="00806908">
        <w:rPr>
          <w:rFonts w:ascii="Arial" w:hAnsi="Arial" w:cs="Arial"/>
          <w:b/>
          <w:color w:val="C00000"/>
          <w:sz w:val="22"/>
          <w:szCs w:val="22"/>
        </w:rPr>
        <w:t>8-08</w:t>
      </w:r>
      <w:r w:rsidRPr="00057168">
        <w:rPr>
          <w:rFonts w:ascii="Arial" w:hAnsi="Arial" w:cs="Arial"/>
          <w:b/>
          <w:color w:val="C00000"/>
          <w:sz w:val="22"/>
          <w:szCs w:val="22"/>
        </w:rPr>
        <w:t xml:space="preserve"> (Beta)</w:t>
      </w: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p>
    <w:p w:rsidR="00341E35" w:rsidRDefault="00341E35" w:rsidP="00341E35">
      <w:pPr>
        <w:jc w:val="center"/>
      </w:pPr>
    </w:p>
    <w:p w:rsidR="00341E35" w:rsidRDefault="00341E35" w:rsidP="00341E35">
      <w:pPr>
        <w:jc w:val="center"/>
      </w:pPr>
    </w:p>
    <w:p w:rsidR="00341E35" w:rsidRDefault="00341E35" w:rsidP="00341E35">
      <w:pPr>
        <w:jc w:val="center"/>
      </w:pPr>
      <w:r>
        <w:rPr>
          <w:noProof/>
          <w:lang w:eastAsia="en-US"/>
        </w:rPr>
        <mc:AlternateContent>
          <mc:Choice Requires="wpc">
            <w:drawing>
              <wp:inline distT="0" distB="0" distL="0" distR="0" wp14:anchorId="026318FE" wp14:editId="2EC27DA0">
                <wp:extent cx="5486400" cy="520700"/>
                <wp:effectExtent l="0" t="19050" r="0" b="1270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Rectangle 46"/>
                        <wps:cNvSpPr>
                          <a:spLocks noChangeArrowheads="1"/>
                        </wps:cNvSpPr>
                        <wps:spPr bwMode="auto">
                          <a:xfrm>
                            <a:off x="0" y="-3175"/>
                            <a:ext cx="550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r>
                                <w:rPr>
                                  <w:rFonts w:ascii="Arial" w:hAnsi="Arial" w:cs="Arial"/>
                                  <w:b/>
                                  <w:bCs/>
                                  <w:color w:val="000000"/>
                                </w:rPr>
                                <w:t>Author:</w:t>
                              </w:r>
                            </w:p>
                          </w:txbxContent>
                        </wps:txbx>
                        <wps:bodyPr rot="0" vert="horz" wrap="none" lIns="0" tIns="0" rIns="0" bIns="0" anchor="t" anchorCtr="0">
                          <a:spAutoFit/>
                        </wps:bodyPr>
                      </wps:wsp>
                      <wps:wsp>
                        <wps:cNvPr id="91" name="Rectangle 47"/>
                        <wps:cNvSpPr>
                          <a:spLocks noChangeArrowheads="1"/>
                        </wps:cNvSpPr>
                        <wps:spPr bwMode="auto">
                          <a:xfrm>
                            <a:off x="899795" y="1270"/>
                            <a:ext cx="425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r>
                                <w:rPr>
                                  <w:rFonts w:ascii="Arial" w:hAnsi="Arial" w:cs="Arial"/>
                                  <w:color w:val="1F497D"/>
                                </w:rPr>
                                <w:t xml:space="preserve"> </w:t>
                              </w:r>
                            </w:p>
                          </w:txbxContent>
                        </wps:txbx>
                        <wps:bodyPr rot="0" vert="horz" wrap="none" lIns="0" tIns="0" rIns="0" bIns="0" anchor="t" anchorCtr="0">
                          <a:spAutoFit/>
                        </wps:bodyPr>
                      </wps:wsp>
                      <wps:wsp>
                        <wps:cNvPr id="92" name="Rectangle 48"/>
                        <wps:cNvSpPr>
                          <a:spLocks noChangeArrowheads="1"/>
                        </wps:cNvSpPr>
                        <wps:spPr bwMode="auto">
                          <a:xfrm>
                            <a:off x="929640" y="1270"/>
                            <a:ext cx="895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txbxContent>
                        </wps:txbx>
                        <wps:bodyPr rot="0" vert="horz" wrap="none" lIns="0" tIns="0" rIns="0" bIns="0" anchor="t" anchorCtr="0">
                          <a:spAutoFit/>
                        </wps:bodyPr>
                      </wps:wsp>
                      <wps:wsp>
                        <wps:cNvPr id="93" name="Rectangle 49"/>
                        <wps:cNvSpPr>
                          <a:spLocks noChangeArrowheads="1"/>
                        </wps:cNvSpPr>
                        <wps:spPr bwMode="auto">
                          <a:xfrm>
                            <a:off x="3117850" y="-3175"/>
                            <a:ext cx="425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r>
                                <w:rPr>
                                  <w:rFonts w:ascii="Arial" w:hAnsi="Arial" w:cs="Arial"/>
                                  <w:b/>
                                  <w:bCs/>
                                  <w:color w:val="000000"/>
                                </w:rPr>
                                <w:t xml:space="preserve"> </w:t>
                              </w:r>
                            </w:p>
                          </w:txbxContent>
                        </wps:txbx>
                        <wps:bodyPr rot="0" vert="horz" wrap="none" lIns="0" tIns="0" rIns="0" bIns="0" anchor="t" anchorCtr="0">
                          <a:spAutoFit/>
                        </wps:bodyPr>
                      </wps:wsp>
                      <wps:wsp>
                        <wps:cNvPr id="95" name="Rectangle 50"/>
                        <wps:cNvSpPr>
                          <a:spLocks noChangeArrowheads="1"/>
                        </wps:cNvSpPr>
                        <wps:spPr bwMode="auto">
                          <a:xfrm>
                            <a:off x="0" y="159385"/>
                            <a:ext cx="263398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pPr>
                                <w:rPr>
                                  <w:rFonts w:ascii="Arial" w:hAnsi="Arial" w:cs="Arial"/>
                                  <w:color w:val="000000"/>
                                </w:rPr>
                              </w:pPr>
                              <w:r>
                                <w:rPr>
                                  <w:rFonts w:ascii="Arial" w:hAnsi="Arial" w:cs="Arial"/>
                                  <w:color w:val="000000"/>
                                </w:rPr>
                                <w:t>Richard Smith, Ph.D.</w:t>
                              </w:r>
                            </w:p>
                            <w:p w:rsidR="006214AD" w:rsidRDefault="006214AD" w:rsidP="00341E35">
                              <w:r>
                                <w:rPr>
                                  <w:rFonts w:ascii="Arial" w:hAnsi="Arial" w:cs="Arial"/>
                                  <w:color w:val="000000"/>
                                </w:rPr>
                                <w:t>Texas A&amp;M University – Corpus Christi</w:t>
                              </w:r>
                            </w:p>
                          </w:txbxContent>
                        </wps:txbx>
                        <wps:bodyPr rot="0" vert="horz" wrap="none" lIns="0" tIns="0" rIns="0" bIns="0" anchor="t" anchorCtr="0">
                          <a:spAutoFit/>
                        </wps:bodyPr>
                      </wps:wsp>
                      <wps:wsp>
                        <wps:cNvPr id="96" name="Rectangle 51"/>
                        <wps:cNvSpPr>
                          <a:spLocks noChangeArrowheads="1"/>
                        </wps:cNvSpPr>
                        <wps:spPr bwMode="auto">
                          <a:xfrm>
                            <a:off x="412750" y="159385"/>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r>
                                <w:rPr>
                                  <w:rFonts w:ascii="Arial" w:hAnsi="Arial" w:cs="Arial"/>
                                  <w:color w:val="000000"/>
                                </w:rPr>
                                <w:t xml:space="preserve">: </w:t>
                              </w:r>
                            </w:p>
                          </w:txbxContent>
                        </wps:txbx>
                        <wps:bodyPr rot="0" vert="horz" wrap="none" lIns="0" tIns="0" rIns="0" bIns="0" anchor="t" anchorCtr="0">
                          <a:spAutoFit/>
                        </wps:bodyPr>
                      </wps:wsp>
                      <wps:wsp>
                        <wps:cNvPr id="97" name="Rectangle 52"/>
                        <wps:cNvSpPr>
                          <a:spLocks noChangeArrowheads="1"/>
                        </wps:cNvSpPr>
                        <wps:spPr bwMode="auto">
                          <a:xfrm>
                            <a:off x="490220" y="159385"/>
                            <a:ext cx="895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txbxContent>
                        </wps:txbx>
                        <wps:bodyPr rot="0" vert="horz" wrap="none" lIns="0" tIns="0" rIns="0" bIns="0" anchor="t" anchorCtr="0">
                          <a:spAutoFit/>
                        </wps:bodyPr>
                      </wps:wsp>
                      <wps:wsp>
                        <wps:cNvPr id="98" name="Rectangle 53"/>
                        <wps:cNvSpPr>
                          <a:spLocks noChangeArrowheads="1"/>
                        </wps:cNvSpPr>
                        <wps:spPr bwMode="auto">
                          <a:xfrm>
                            <a:off x="1520825" y="149225"/>
                            <a:ext cx="425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4AD" w:rsidRDefault="006214AD" w:rsidP="00341E35">
                              <w:r>
                                <w:rPr>
                                  <w:rFonts w:ascii="Arial" w:hAnsi="Arial" w:cs="Arial"/>
                                  <w:color w:val="1F497D"/>
                                </w:rPr>
                                <w:t xml:space="preserve"> </w:t>
                              </w:r>
                            </w:p>
                          </w:txbxContent>
                        </wps:txbx>
                        <wps:bodyPr rot="0" vert="horz" wrap="none" lIns="0" tIns="0" rIns="0" bIns="0" anchor="t" anchorCtr="0">
                          <a:spAutoFit/>
                        </wps:bodyPr>
                      </wps:wsp>
                    </wpc:wpc>
                  </a:graphicData>
                </a:graphic>
              </wp:inline>
            </w:drawing>
          </mc:Choice>
          <mc:Fallback>
            <w:pict>
              <v:group id="Canvas 99" o:spid="_x0000_s1026" editas="canvas" style="width:6in;height:41pt;mso-position-horizontal-relative:char;mso-position-vertical-relative:line" coordsize="54864,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207;visibility:visible;mso-wrap-style:square">
                  <v:fill o:detectmouseclick="t"/>
                  <v:path o:connecttype="none"/>
                </v:shape>
                <v:rect id="Rectangle 46" o:spid="_x0000_s1028" style="position:absolute;top:-31;width:5505;height:17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6214AD" w:rsidRDefault="006214AD" w:rsidP="00341E35">
                        <w:r>
                          <w:rPr>
                            <w:rFonts w:ascii="Arial" w:hAnsi="Arial" w:cs="Arial"/>
                            <w:b/>
                            <w:bCs/>
                            <w:color w:val="000000"/>
                          </w:rPr>
                          <w:t>Author:</w:t>
                        </w:r>
                      </w:p>
                    </w:txbxContent>
                  </v:textbox>
                </v:rect>
                <v:rect id="Rectangle 47" o:spid="_x0000_s1029" style="position:absolute;left:8997;top:12;width:426;height:1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6214AD" w:rsidRDefault="006214AD" w:rsidP="00341E35">
                        <w:r>
                          <w:rPr>
                            <w:rFonts w:ascii="Arial" w:hAnsi="Arial" w:cs="Arial"/>
                            <w:color w:val="1F497D"/>
                          </w:rPr>
                          <w:t xml:space="preserve"> </w:t>
                        </w:r>
                      </w:p>
                    </w:txbxContent>
                  </v:textbox>
                </v:rect>
                <v:rect id="Rectangle 48" o:spid="_x0000_s1030" style="position:absolute;left:9296;top:12;width:895;height:1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6214AD" w:rsidRDefault="006214AD" w:rsidP="00341E35"/>
                    </w:txbxContent>
                  </v:textbox>
                </v:rect>
                <v:rect id="Rectangle 49" o:spid="_x0000_s1031" style="position:absolute;left:31178;top:-31;width:425;height:18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6214AD" w:rsidRDefault="006214AD" w:rsidP="00341E35">
                        <w:r>
                          <w:rPr>
                            <w:rFonts w:ascii="Arial" w:hAnsi="Arial" w:cs="Arial"/>
                            <w:b/>
                            <w:bCs/>
                            <w:color w:val="000000"/>
                          </w:rPr>
                          <w:t xml:space="preserve"> </w:t>
                        </w:r>
                      </w:p>
                    </w:txbxContent>
                  </v:textbox>
                </v:rect>
                <v:rect id="Rectangle 50" o:spid="_x0000_s1032" style="position:absolute;top:1593;width:26339;height:35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6214AD" w:rsidRDefault="006214AD" w:rsidP="00341E35">
                        <w:pPr>
                          <w:rPr>
                            <w:rFonts w:ascii="Arial" w:hAnsi="Arial" w:cs="Arial"/>
                            <w:color w:val="000000"/>
                          </w:rPr>
                        </w:pPr>
                        <w:r>
                          <w:rPr>
                            <w:rFonts w:ascii="Arial" w:hAnsi="Arial" w:cs="Arial"/>
                            <w:color w:val="000000"/>
                          </w:rPr>
                          <w:t>Richard Smith, Ph.D.</w:t>
                        </w:r>
                      </w:p>
                      <w:p w:rsidR="006214AD" w:rsidRDefault="006214AD" w:rsidP="00341E35">
                        <w:r>
                          <w:rPr>
                            <w:rFonts w:ascii="Arial" w:hAnsi="Arial" w:cs="Arial"/>
                            <w:color w:val="000000"/>
                          </w:rPr>
                          <w:t>Texas A&amp;M University – Corpus Christi</w:t>
                        </w:r>
                      </w:p>
                    </w:txbxContent>
                  </v:textbox>
                </v:rect>
                <v:rect id="Rectangle 51" o:spid="_x0000_s1033" style="position:absolute;left:4127;top:1593;width:425;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6214AD" w:rsidRDefault="006214AD" w:rsidP="00341E35">
                        <w:r>
                          <w:rPr>
                            <w:rFonts w:ascii="Arial" w:hAnsi="Arial" w:cs="Arial"/>
                            <w:color w:val="000000"/>
                          </w:rPr>
                          <w:t xml:space="preserve">: </w:t>
                        </w:r>
                      </w:p>
                    </w:txbxContent>
                  </v:textbox>
                </v:rect>
                <v:rect id="Rectangle 52" o:spid="_x0000_s1034" style="position:absolute;left:4902;top:1593;width:895;height:1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6214AD" w:rsidRDefault="006214AD" w:rsidP="00341E35"/>
                    </w:txbxContent>
                  </v:textbox>
                </v:rect>
                <v:rect id="Rectangle 53" o:spid="_x0000_s1035" style="position:absolute;left:15208;top:1492;width:425;height:1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6214AD" w:rsidRDefault="006214AD" w:rsidP="00341E35">
                        <w:r>
                          <w:rPr>
                            <w:rFonts w:ascii="Arial" w:hAnsi="Arial" w:cs="Arial"/>
                            <w:color w:val="1F497D"/>
                          </w:rPr>
                          <w:t xml:space="preserve"> </w:t>
                        </w:r>
                      </w:p>
                    </w:txbxContent>
                  </v:textbox>
                </v:rect>
                <w10:anchorlock/>
              </v:group>
            </w:pict>
          </mc:Fallback>
        </mc:AlternateContent>
      </w:r>
    </w:p>
    <w:p w:rsidR="00341E35" w:rsidRDefault="00341E35" w:rsidP="00341E35">
      <w:pPr>
        <w:jc w:val="center"/>
        <w:rPr>
          <w:rFonts w:ascii="Arial" w:hAnsi="Arial" w:cs="Arial"/>
        </w:rPr>
      </w:pPr>
    </w:p>
    <w:p w:rsidR="00341E35" w:rsidRDefault="00341E35" w:rsidP="00341E35">
      <w:pPr>
        <w:rPr>
          <w:rFonts w:ascii="Arial" w:hAnsi="Arial" w:cs="Arial"/>
        </w:rPr>
      </w:pPr>
    </w:p>
    <w:p w:rsidR="00341E35" w:rsidRDefault="00341E35" w:rsidP="00341E35">
      <w:pPr>
        <w:jc w:val="center"/>
        <w:rPr>
          <w:rFonts w:ascii="Arial" w:hAnsi="Arial" w:cs="Arial"/>
        </w:rPr>
      </w:pPr>
    </w:p>
    <w:p w:rsidR="00341E35" w:rsidRDefault="00341E35" w:rsidP="00341E35">
      <w:pPr>
        <w:jc w:val="center"/>
        <w:rPr>
          <w:rFonts w:ascii="Arial" w:hAnsi="Arial" w:cs="Arial"/>
        </w:rPr>
      </w:pPr>
    </w:p>
    <w:p w:rsidR="00341E35" w:rsidRDefault="00341E35" w:rsidP="00341E35">
      <w:pPr>
        <w:jc w:val="center"/>
        <w:rPr>
          <w:rFonts w:ascii="Arial" w:hAnsi="Arial" w:cs="Arial"/>
        </w:rPr>
      </w:pPr>
    </w:p>
    <w:bookmarkStart w:id="0" w:name="_MON_1435655817"/>
    <w:bookmarkEnd w:id="0"/>
    <w:p w:rsidR="00341E35" w:rsidRDefault="00341E35" w:rsidP="00341E35">
      <w:pPr>
        <w:jc w:val="center"/>
        <w:rPr>
          <w:b/>
          <w:color w:val="1F497D"/>
        </w:rPr>
      </w:pPr>
      <w:r w:rsidRPr="007F7F70">
        <w:rPr>
          <w:b/>
          <w:color w:val="1F497D"/>
        </w:rPr>
        <w:object w:dxaOrig="8640" w:dyaOrig="2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12.25pt" o:ole="">
            <v:imagedata r:id="rId10" o:title=""/>
          </v:shape>
          <o:OLEObject Type="Embed" ProgID="Word.Document.12" ShapeID="_x0000_i1025" DrawAspect="Content" ObjectID="_1469991803" r:id="rId11">
            <o:FieldCodes>\s</o:FieldCodes>
          </o:OLEObject>
        </w:object>
      </w:r>
    </w:p>
    <w:sdt>
      <w:sdtPr>
        <w:rPr>
          <w:rFonts w:ascii="Times New Roman" w:eastAsia="MS Mincho" w:hAnsi="Times New Roman" w:cs="Times New Roman"/>
          <w:b w:val="0"/>
          <w:bCs w:val="0"/>
          <w:color w:val="auto"/>
          <w:sz w:val="24"/>
          <w:szCs w:val="24"/>
          <w:lang w:eastAsia="ja-JP"/>
        </w:rPr>
        <w:id w:val="527575434"/>
        <w:docPartObj>
          <w:docPartGallery w:val="Table of Contents"/>
          <w:docPartUnique/>
        </w:docPartObj>
      </w:sdtPr>
      <w:sdtEndPr/>
      <w:sdtContent>
        <w:p w:rsidR="006E5F3C" w:rsidRPr="006A6C54" w:rsidRDefault="006E5F3C">
          <w:pPr>
            <w:pStyle w:val="TOCHeading"/>
            <w:rPr>
              <w:rFonts w:ascii="Times New Roman" w:hAnsi="Times New Roman" w:cs="Times New Roman"/>
            </w:rPr>
          </w:pPr>
          <w:r w:rsidRPr="006A6C54">
            <w:rPr>
              <w:rFonts w:ascii="Times New Roman" w:hAnsi="Times New Roman" w:cs="Times New Roman"/>
            </w:rPr>
            <w:t>Contents</w:t>
          </w:r>
        </w:p>
        <w:p w:rsidR="00D923E7" w:rsidRDefault="00195C97">
          <w:pPr>
            <w:pStyle w:val="TOC1"/>
            <w:tabs>
              <w:tab w:val="left" w:pos="480"/>
              <w:tab w:val="right" w:leader="dot" w:pos="8630"/>
            </w:tabs>
            <w:rPr>
              <w:rFonts w:eastAsiaTheme="minorEastAsia" w:cstheme="minorBidi"/>
              <w:noProof/>
              <w:sz w:val="22"/>
              <w:szCs w:val="22"/>
              <w:lang w:eastAsia="en-US"/>
            </w:rPr>
          </w:pPr>
          <w:r w:rsidRPr="006A6C54">
            <w:rPr>
              <w:rFonts w:ascii="Times New Roman" w:hAnsi="Times New Roman"/>
            </w:rPr>
            <w:fldChar w:fldCharType="begin"/>
          </w:r>
          <w:r w:rsidR="006B09CA" w:rsidRPr="006A6C54">
            <w:rPr>
              <w:rFonts w:ascii="Times New Roman" w:hAnsi="Times New Roman"/>
            </w:rPr>
            <w:instrText xml:space="preserve"> TOC \o "1-3" \h \z \u </w:instrText>
          </w:r>
          <w:r w:rsidRPr="006A6C54">
            <w:rPr>
              <w:rFonts w:ascii="Times New Roman" w:hAnsi="Times New Roman"/>
            </w:rPr>
            <w:fldChar w:fldCharType="separate"/>
          </w:r>
          <w:hyperlink w:anchor="_Toc396162289" w:history="1">
            <w:r w:rsidR="00D923E7" w:rsidRPr="0086577F">
              <w:rPr>
                <w:rStyle w:val="Hyperlink"/>
                <w:noProof/>
              </w:rPr>
              <w:t>1</w:t>
            </w:r>
            <w:r w:rsidR="00D923E7">
              <w:rPr>
                <w:rFonts w:eastAsiaTheme="minorEastAsia" w:cstheme="minorBidi"/>
                <w:noProof/>
                <w:sz w:val="22"/>
                <w:szCs w:val="22"/>
                <w:lang w:eastAsia="en-US"/>
              </w:rPr>
              <w:tab/>
            </w:r>
            <w:r w:rsidR="00D923E7" w:rsidRPr="0086577F">
              <w:rPr>
                <w:rStyle w:val="Hyperlink"/>
                <w:rFonts w:ascii="Times New Roman" w:hAnsi="Times New Roman"/>
                <w:noProof/>
              </w:rPr>
              <w:t>Introduction</w:t>
            </w:r>
            <w:r w:rsidR="00D923E7">
              <w:rPr>
                <w:noProof/>
                <w:webHidden/>
              </w:rPr>
              <w:tab/>
            </w:r>
            <w:r w:rsidR="00D923E7">
              <w:rPr>
                <w:noProof/>
                <w:webHidden/>
              </w:rPr>
              <w:fldChar w:fldCharType="begin"/>
            </w:r>
            <w:r w:rsidR="00D923E7">
              <w:rPr>
                <w:noProof/>
                <w:webHidden/>
              </w:rPr>
              <w:instrText xml:space="preserve"> PAGEREF _Toc396162289 \h </w:instrText>
            </w:r>
            <w:r w:rsidR="00D923E7">
              <w:rPr>
                <w:noProof/>
                <w:webHidden/>
              </w:rPr>
            </w:r>
            <w:r w:rsidR="00D923E7">
              <w:rPr>
                <w:noProof/>
                <w:webHidden/>
              </w:rPr>
              <w:fldChar w:fldCharType="separate"/>
            </w:r>
            <w:r w:rsidR="00D923E7">
              <w:rPr>
                <w:noProof/>
                <w:webHidden/>
              </w:rPr>
              <w:t>3</w:t>
            </w:r>
            <w:r w:rsidR="00D923E7">
              <w:rPr>
                <w:noProof/>
                <w:webHidden/>
              </w:rPr>
              <w:fldChar w:fldCharType="end"/>
            </w:r>
          </w:hyperlink>
        </w:p>
        <w:p w:rsidR="00D923E7" w:rsidRDefault="00FB10BD">
          <w:pPr>
            <w:pStyle w:val="TOC1"/>
            <w:tabs>
              <w:tab w:val="left" w:pos="480"/>
              <w:tab w:val="right" w:leader="dot" w:pos="8630"/>
            </w:tabs>
            <w:rPr>
              <w:rFonts w:eastAsiaTheme="minorEastAsia" w:cstheme="minorBidi"/>
              <w:noProof/>
              <w:sz w:val="22"/>
              <w:szCs w:val="22"/>
              <w:lang w:eastAsia="en-US"/>
            </w:rPr>
          </w:pPr>
          <w:hyperlink w:anchor="_Toc396162290" w:history="1">
            <w:r w:rsidR="00D923E7" w:rsidRPr="0086577F">
              <w:rPr>
                <w:rStyle w:val="Hyperlink"/>
                <w:noProof/>
              </w:rPr>
              <w:t>2</w:t>
            </w:r>
            <w:r w:rsidR="00D923E7">
              <w:rPr>
                <w:rFonts w:eastAsiaTheme="minorEastAsia" w:cstheme="minorBidi"/>
                <w:noProof/>
                <w:sz w:val="22"/>
                <w:szCs w:val="22"/>
                <w:lang w:eastAsia="en-US"/>
              </w:rPr>
              <w:tab/>
            </w:r>
            <w:r w:rsidR="00D923E7" w:rsidRPr="0086577F">
              <w:rPr>
                <w:rStyle w:val="Hyperlink"/>
                <w:rFonts w:ascii="Times New Roman" w:hAnsi="Times New Roman"/>
                <w:noProof/>
              </w:rPr>
              <w:t>Objective: Perform a Supervised Classification</w:t>
            </w:r>
            <w:r w:rsidR="00D923E7">
              <w:rPr>
                <w:noProof/>
                <w:webHidden/>
              </w:rPr>
              <w:tab/>
            </w:r>
            <w:r w:rsidR="00D923E7">
              <w:rPr>
                <w:noProof/>
                <w:webHidden/>
              </w:rPr>
              <w:fldChar w:fldCharType="begin"/>
            </w:r>
            <w:r w:rsidR="00D923E7">
              <w:rPr>
                <w:noProof/>
                <w:webHidden/>
              </w:rPr>
              <w:instrText xml:space="preserve"> PAGEREF _Toc396162290 \h </w:instrText>
            </w:r>
            <w:r w:rsidR="00D923E7">
              <w:rPr>
                <w:noProof/>
                <w:webHidden/>
              </w:rPr>
            </w:r>
            <w:r w:rsidR="00D923E7">
              <w:rPr>
                <w:noProof/>
                <w:webHidden/>
              </w:rPr>
              <w:fldChar w:fldCharType="separate"/>
            </w:r>
            <w:r w:rsidR="00D923E7">
              <w:rPr>
                <w:noProof/>
                <w:webHidden/>
              </w:rPr>
              <w:t>3</w:t>
            </w:r>
            <w:r w:rsidR="00D923E7">
              <w:rPr>
                <w:noProof/>
                <w:webHidden/>
              </w:rPr>
              <w:fldChar w:fldCharType="end"/>
            </w:r>
          </w:hyperlink>
        </w:p>
        <w:p w:rsidR="00D923E7" w:rsidRDefault="00FB10BD">
          <w:pPr>
            <w:pStyle w:val="TOC1"/>
            <w:tabs>
              <w:tab w:val="left" w:pos="480"/>
              <w:tab w:val="right" w:leader="dot" w:pos="8630"/>
            </w:tabs>
            <w:rPr>
              <w:rFonts w:eastAsiaTheme="minorEastAsia" w:cstheme="minorBidi"/>
              <w:noProof/>
              <w:sz w:val="22"/>
              <w:szCs w:val="22"/>
              <w:lang w:eastAsia="en-US"/>
            </w:rPr>
          </w:pPr>
          <w:hyperlink w:anchor="_Toc396162291" w:history="1">
            <w:r w:rsidR="00D923E7" w:rsidRPr="0086577F">
              <w:rPr>
                <w:rStyle w:val="Hyperlink"/>
                <w:noProof/>
              </w:rPr>
              <w:t>3</w:t>
            </w:r>
            <w:r w:rsidR="00D923E7">
              <w:rPr>
                <w:rFonts w:eastAsiaTheme="minorEastAsia" w:cstheme="minorBidi"/>
                <w:noProof/>
                <w:sz w:val="22"/>
                <w:szCs w:val="22"/>
                <w:lang w:eastAsia="en-US"/>
              </w:rPr>
              <w:tab/>
            </w:r>
            <w:r w:rsidR="00D923E7" w:rsidRPr="0086577F">
              <w:rPr>
                <w:rStyle w:val="Hyperlink"/>
                <w:rFonts w:ascii="Times New Roman" w:hAnsi="Times New Roman"/>
                <w:noProof/>
              </w:rPr>
              <w:t>How Best to Use Video Walk Through with this Lab</w:t>
            </w:r>
            <w:r w:rsidR="00D923E7">
              <w:rPr>
                <w:noProof/>
                <w:webHidden/>
              </w:rPr>
              <w:tab/>
            </w:r>
            <w:r w:rsidR="00D923E7">
              <w:rPr>
                <w:noProof/>
                <w:webHidden/>
              </w:rPr>
              <w:fldChar w:fldCharType="begin"/>
            </w:r>
            <w:r w:rsidR="00D923E7">
              <w:rPr>
                <w:noProof/>
                <w:webHidden/>
              </w:rPr>
              <w:instrText xml:space="preserve"> PAGEREF _Toc396162291 \h </w:instrText>
            </w:r>
            <w:r w:rsidR="00D923E7">
              <w:rPr>
                <w:noProof/>
                <w:webHidden/>
              </w:rPr>
            </w:r>
            <w:r w:rsidR="00D923E7">
              <w:rPr>
                <w:noProof/>
                <w:webHidden/>
              </w:rPr>
              <w:fldChar w:fldCharType="separate"/>
            </w:r>
            <w:r w:rsidR="00D923E7">
              <w:rPr>
                <w:noProof/>
                <w:webHidden/>
              </w:rPr>
              <w:t>4</w:t>
            </w:r>
            <w:r w:rsidR="00D923E7">
              <w:rPr>
                <w:noProof/>
                <w:webHidden/>
              </w:rPr>
              <w:fldChar w:fldCharType="end"/>
            </w:r>
          </w:hyperlink>
        </w:p>
        <w:p w:rsidR="00D923E7" w:rsidRDefault="00FB10BD">
          <w:pPr>
            <w:pStyle w:val="TOC1"/>
            <w:tabs>
              <w:tab w:val="left" w:pos="880"/>
              <w:tab w:val="right" w:leader="dot" w:pos="8630"/>
            </w:tabs>
            <w:rPr>
              <w:rFonts w:eastAsiaTheme="minorEastAsia" w:cstheme="minorBidi"/>
              <w:noProof/>
              <w:sz w:val="22"/>
              <w:szCs w:val="22"/>
              <w:lang w:eastAsia="en-US"/>
            </w:rPr>
          </w:pPr>
          <w:hyperlink w:anchor="_Toc396162292" w:history="1">
            <w:r w:rsidR="00D923E7" w:rsidRPr="0086577F">
              <w:rPr>
                <w:rStyle w:val="Hyperlink"/>
                <w:noProof/>
              </w:rPr>
              <w:t>Task 1</w:t>
            </w:r>
            <w:r w:rsidR="00D923E7">
              <w:rPr>
                <w:rFonts w:eastAsiaTheme="minorEastAsia" w:cstheme="minorBidi"/>
                <w:noProof/>
                <w:sz w:val="22"/>
                <w:szCs w:val="22"/>
                <w:lang w:eastAsia="en-US"/>
              </w:rPr>
              <w:tab/>
            </w:r>
            <w:r w:rsidR="00D923E7" w:rsidRPr="0086577F">
              <w:rPr>
                <w:rStyle w:val="Hyperlink"/>
                <w:rFonts w:ascii="Times New Roman" w:hAnsi="Times New Roman"/>
                <w:noProof/>
              </w:rPr>
              <w:t>Define New GRASS Location</w:t>
            </w:r>
            <w:r w:rsidR="00D923E7">
              <w:rPr>
                <w:noProof/>
                <w:webHidden/>
              </w:rPr>
              <w:tab/>
            </w:r>
            <w:r w:rsidR="00D923E7">
              <w:rPr>
                <w:noProof/>
                <w:webHidden/>
              </w:rPr>
              <w:fldChar w:fldCharType="begin"/>
            </w:r>
            <w:r w:rsidR="00D923E7">
              <w:rPr>
                <w:noProof/>
                <w:webHidden/>
              </w:rPr>
              <w:instrText xml:space="preserve"> PAGEREF _Toc396162292 \h </w:instrText>
            </w:r>
            <w:r w:rsidR="00D923E7">
              <w:rPr>
                <w:noProof/>
                <w:webHidden/>
              </w:rPr>
            </w:r>
            <w:r w:rsidR="00D923E7">
              <w:rPr>
                <w:noProof/>
                <w:webHidden/>
              </w:rPr>
              <w:fldChar w:fldCharType="separate"/>
            </w:r>
            <w:r w:rsidR="00D923E7">
              <w:rPr>
                <w:noProof/>
                <w:webHidden/>
              </w:rPr>
              <w:t>4</w:t>
            </w:r>
            <w:r w:rsidR="00D923E7">
              <w:rPr>
                <w:noProof/>
                <w:webHidden/>
              </w:rPr>
              <w:fldChar w:fldCharType="end"/>
            </w:r>
          </w:hyperlink>
        </w:p>
        <w:p w:rsidR="00D923E7" w:rsidRDefault="00FB10BD">
          <w:pPr>
            <w:pStyle w:val="TOC1"/>
            <w:tabs>
              <w:tab w:val="left" w:pos="880"/>
              <w:tab w:val="right" w:leader="dot" w:pos="8630"/>
            </w:tabs>
            <w:rPr>
              <w:rFonts w:eastAsiaTheme="minorEastAsia" w:cstheme="minorBidi"/>
              <w:noProof/>
              <w:sz w:val="22"/>
              <w:szCs w:val="22"/>
              <w:lang w:eastAsia="en-US"/>
            </w:rPr>
          </w:pPr>
          <w:hyperlink w:anchor="_Toc396162293" w:history="1">
            <w:r w:rsidR="00D923E7" w:rsidRPr="0086577F">
              <w:rPr>
                <w:rStyle w:val="Hyperlink"/>
                <w:noProof/>
              </w:rPr>
              <w:t>Task 2</w:t>
            </w:r>
            <w:r w:rsidR="00D923E7">
              <w:rPr>
                <w:rFonts w:eastAsiaTheme="minorEastAsia" w:cstheme="minorBidi"/>
                <w:noProof/>
                <w:sz w:val="22"/>
                <w:szCs w:val="22"/>
                <w:lang w:eastAsia="en-US"/>
              </w:rPr>
              <w:tab/>
            </w:r>
            <w:r w:rsidR="00D923E7" w:rsidRPr="0086577F">
              <w:rPr>
                <w:rStyle w:val="Hyperlink"/>
                <w:rFonts w:ascii="Times New Roman" w:hAnsi="Times New Roman"/>
                <w:noProof/>
              </w:rPr>
              <w:t>Import and Group Imagery, and Set Region</w:t>
            </w:r>
            <w:r w:rsidR="00D923E7">
              <w:rPr>
                <w:noProof/>
                <w:webHidden/>
              </w:rPr>
              <w:tab/>
            </w:r>
            <w:r w:rsidR="00D923E7">
              <w:rPr>
                <w:noProof/>
                <w:webHidden/>
              </w:rPr>
              <w:fldChar w:fldCharType="begin"/>
            </w:r>
            <w:r w:rsidR="00D923E7">
              <w:rPr>
                <w:noProof/>
                <w:webHidden/>
              </w:rPr>
              <w:instrText xml:space="preserve"> PAGEREF _Toc396162293 \h </w:instrText>
            </w:r>
            <w:r w:rsidR="00D923E7">
              <w:rPr>
                <w:noProof/>
                <w:webHidden/>
              </w:rPr>
            </w:r>
            <w:r w:rsidR="00D923E7">
              <w:rPr>
                <w:noProof/>
                <w:webHidden/>
              </w:rPr>
              <w:fldChar w:fldCharType="separate"/>
            </w:r>
            <w:r w:rsidR="00D923E7">
              <w:rPr>
                <w:noProof/>
                <w:webHidden/>
              </w:rPr>
              <w:t>6</w:t>
            </w:r>
            <w:r w:rsidR="00D923E7">
              <w:rPr>
                <w:noProof/>
                <w:webHidden/>
              </w:rPr>
              <w:fldChar w:fldCharType="end"/>
            </w:r>
          </w:hyperlink>
        </w:p>
        <w:p w:rsidR="00D923E7" w:rsidRDefault="00FB10BD">
          <w:pPr>
            <w:pStyle w:val="TOC1"/>
            <w:tabs>
              <w:tab w:val="left" w:pos="880"/>
              <w:tab w:val="right" w:leader="dot" w:pos="8630"/>
            </w:tabs>
            <w:rPr>
              <w:rFonts w:eastAsiaTheme="minorEastAsia" w:cstheme="minorBidi"/>
              <w:noProof/>
              <w:sz w:val="22"/>
              <w:szCs w:val="22"/>
              <w:lang w:eastAsia="en-US"/>
            </w:rPr>
          </w:pPr>
          <w:hyperlink w:anchor="_Toc396162294" w:history="1">
            <w:r w:rsidR="00D923E7" w:rsidRPr="0086577F">
              <w:rPr>
                <w:rStyle w:val="Hyperlink"/>
                <w:noProof/>
              </w:rPr>
              <w:t>Task 3</w:t>
            </w:r>
            <w:r w:rsidR="00D923E7">
              <w:rPr>
                <w:rFonts w:eastAsiaTheme="minorEastAsia" w:cstheme="minorBidi"/>
                <w:noProof/>
                <w:sz w:val="22"/>
                <w:szCs w:val="22"/>
                <w:lang w:eastAsia="en-US"/>
              </w:rPr>
              <w:tab/>
            </w:r>
            <w:r w:rsidR="00D923E7" w:rsidRPr="0086577F">
              <w:rPr>
                <w:rStyle w:val="Hyperlink"/>
                <w:rFonts w:ascii="Times New Roman" w:hAnsi="Times New Roman"/>
                <w:noProof/>
              </w:rPr>
              <w:t>Create Training Dataset</w:t>
            </w:r>
            <w:r w:rsidR="00D923E7">
              <w:rPr>
                <w:noProof/>
                <w:webHidden/>
              </w:rPr>
              <w:tab/>
            </w:r>
            <w:r w:rsidR="00D923E7">
              <w:rPr>
                <w:noProof/>
                <w:webHidden/>
              </w:rPr>
              <w:fldChar w:fldCharType="begin"/>
            </w:r>
            <w:r w:rsidR="00D923E7">
              <w:rPr>
                <w:noProof/>
                <w:webHidden/>
              </w:rPr>
              <w:instrText xml:space="preserve"> PAGEREF _Toc396162294 \h </w:instrText>
            </w:r>
            <w:r w:rsidR="00D923E7">
              <w:rPr>
                <w:noProof/>
                <w:webHidden/>
              </w:rPr>
            </w:r>
            <w:r w:rsidR="00D923E7">
              <w:rPr>
                <w:noProof/>
                <w:webHidden/>
              </w:rPr>
              <w:fldChar w:fldCharType="separate"/>
            </w:r>
            <w:r w:rsidR="00D923E7">
              <w:rPr>
                <w:noProof/>
                <w:webHidden/>
              </w:rPr>
              <w:t>10</w:t>
            </w:r>
            <w:r w:rsidR="00D923E7">
              <w:rPr>
                <w:noProof/>
                <w:webHidden/>
              </w:rPr>
              <w:fldChar w:fldCharType="end"/>
            </w:r>
          </w:hyperlink>
        </w:p>
        <w:p w:rsidR="00D923E7" w:rsidRDefault="00FB10BD">
          <w:pPr>
            <w:pStyle w:val="TOC1"/>
            <w:tabs>
              <w:tab w:val="left" w:pos="880"/>
              <w:tab w:val="right" w:leader="dot" w:pos="8630"/>
            </w:tabs>
            <w:rPr>
              <w:rFonts w:eastAsiaTheme="minorEastAsia" w:cstheme="minorBidi"/>
              <w:noProof/>
              <w:sz w:val="22"/>
              <w:szCs w:val="22"/>
              <w:lang w:eastAsia="en-US"/>
            </w:rPr>
          </w:pPr>
          <w:hyperlink w:anchor="_Toc396162295" w:history="1">
            <w:r w:rsidR="00D923E7" w:rsidRPr="0086577F">
              <w:rPr>
                <w:rStyle w:val="Hyperlink"/>
                <w:noProof/>
              </w:rPr>
              <w:t>Task 4</w:t>
            </w:r>
            <w:r w:rsidR="00D923E7">
              <w:rPr>
                <w:rFonts w:eastAsiaTheme="minorEastAsia" w:cstheme="minorBidi"/>
                <w:noProof/>
                <w:sz w:val="22"/>
                <w:szCs w:val="22"/>
                <w:lang w:eastAsia="en-US"/>
              </w:rPr>
              <w:tab/>
            </w:r>
            <w:r w:rsidR="00D923E7" w:rsidRPr="0086577F">
              <w:rPr>
                <w:rStyle w:val="Hyperlink"/>
                <w:rFonts w:ascii="Times New Roman" w:hAnsi="Times New Roman"/>
                <w:noProof/>
              </w:rPr>
              <w:t>Perform Supervised Classification</w:t>
            </w:r>
            <w:r w:rsidR="00D923E7">
              <w:rPr>
                <w:noProof/>
                <w:webHidden/>
              </w:rPr>
              <w:tab/>
            </w:r>
            <w:r w:rsidR="00D923E7">
              <w:rPr>
                <w:noProof/>
                <w:webHidden/>
              </w:rPr>
              <w:fldChar w:fldCharType="begin"/>
            </w:r>
            <w:r w:rsidR="00D923E7">
              <w:rPr>
                <w:noProof/>
                <w:webHidden/>
              </w:rPr>
              <w:instrText xml:space="preserve"> PAGEREF _Toc396162295 \h </w:instrText>
            </w:r>
            <w:r w:rsidR="00D923E7">
              <w:rPr>
                <w:noProof/>
                <w:webHidden/>
              </w:rPr>
            </w:r>
            <w:r w:rsidR="00D923E7">
              <w:rPr>
                <w:noProof/>
                <w:webHidden/>
              </w:rPr>
              <w:fldChar w:fldCharType="separate"/>
            </w:r>
            <w:r w:rsidR="00D923E7">
              <w:rPr>
                <w:noProof/>
                <w:webHidden/>
              </w:rPr>
              <w:t>18</w:t>
            </w:r>
            <w:r w:rsidR="00D923E7">
              <w:rPr>
                <w:noProof/>
                <w:webHidden/>
              </w:rPr>
              <w:fldChar w:fldCharType="end"/>
            </w:r>
          </w:hyperlink>
        </w:p>
        <w:p w:rsidR="00D923E7" w:rsidRDefault="00FB10BD">
          <w:pPr>
            <w:pStyle w:val="TOC1"/>
            <w:tabs>
              <w:tab w:val="left" w:pos="880"/>
              <w:tab w:val="right" w:leader="dot" w:pos="8630"/>
            </w:tabs>
            <w:rPr>
              <w:rFonts w:eastAsiaTheme="minorEastAsia" w:cstheme="minorBidi"/>
              <w:noProof/>
              <w:sz w:val="22"/>
              <w:szCs w:val="22"/>
              <w:lang w:eastAsia="en-US"/>
            </w:rPr>
          </w:pPr>
          <w:hyperlink w:anchor="_Toc396162296" w:history="1">
            <w:r w:rsidR="00D923E7" w:rsidRPr="0086577F">
              <w:rPr>
                <w:rStyle w:val="Hyperlink"/>
                <w:noProof/>
              </w:rPr>
              <w:t>Task 5</w:t>
            </w:r>
            <w:r w:rsidR="00D923E7">
              <w:rPr>
                <w:rFonts w:eastAsiaTheme="minorEastAsia" w:cstheme="minorBidi"/>
                <w:noProof/>
                <w:sz w:val="22"/>
                <w:szCs w:val="22"/>
                <w:lang w:eastAsia="en-US"/>
              </w:rPr>
              <w:tab/>
            </w:r>
            <w:r w:rsidR="00D923E7" w:rsidRPr="0086577F">
              <w:rPr>
                <w:rStyle w:val="Hyperlink"/>
                <w:rFonts w:ascii="Times New Roman" w:hAnsi="Times New Roman"/>
                <w:noProof/>
              </w:rPr>
              <w:t>Reclassify Spectral Classes to Information Classes</w:t>
            </w:r>
            <w:r w:rsidR="00D923E7">
              <w:rPr>
                <w:noProof/>
                <w:webHidden/>
              </w:rPr>
              <w:tab/>
            </w:r>
            <w:r w:rsidR="00D923E7">
              <w:rPr>
                <w:noProof/>
                <w:webHidden/>
              </w:rPr>
              <w:fldChar w:fldCharType="begin"/>
            </w:r>
            <w:r w:rsidR="00D923E7">
              <w:rPr>
                <w:noProof/>
                <w:webHidden/>
              </w:rPr>
              <w:instrText xml:space="preserve"> PAGEREF _Toc396162296 \h </w:instrText>
            </w:r>
            <w:r w:rsidR="00D923E7">
              <w:rPr>
                <w:noProof/>
                <w:webHidden/>
              </w:rPr>
            </w:r>
            <w:r w:rsidR="00D923E7">
              <w:rPr>
                <w:noProof/>
                <w:webHidden/>
              </w:rPr>
              <w:fldChar w:fldCharType="separate"/>
            </w:r>
            <w:r w:rsidR="00D923E7">
              <w:rPr>
                <w:noProof/>
                <w:webHidden/>
              </w:rPr>
              <w:t>22</w:t>
            </w:r>
            <w:r w:rsidR="00D923E7">
              <w:rPr>
                <w:noProof/>
                <w:webHidden/>
              </w:rPr>
              <w:fldChar w:fldCharType="end"/>
            </w:r>
          </w:hyperlink>
        </w:p>
        <w:p w:rsidR="00D923E7" w:rsidRDefault="00FB10BD">
          <w:pPr>
            <w:pStyle w:val="TOC1"/>
            <w:tabs>
              <w:tab w:val="left" w:pos="880"/>
              <w:tab w:val="right" w:leader="dot" w:pos="8630"/>
            </w:tabs>
            <w:rPr>
              <w:rFonts w:eastAsiaTheme="minorEastAsia" w:cstheme="minorBidi"/>
              <w:noProof/>
              <w:sz w:val="22"/>
              <w:szCs w:val="22"/>
              <w:lang w:eastAsia="en-US"/>
            </w:rPr>
          </w:pPr>
          <w:hyperlink w:anchor="_Toc396162297" w:history="1">
            <w:r w:rsidR="00D923E7" w:rsidRPr="0086577F">
              <w:rPr>
                <w:rStyle w:val="Hyperlink"/>
                <w:noProof/>
              </w:rPr>
              <w:t>Task 6</w:t>
            </w:r>
            <w:r w:rsidR="00D923E7">
              <w:rPr>
                <w:rFonts w:eastAsiaTheme="minorEastAsia" w:cstheme="minorBidi"/>
                <w:noProof/>
                <w:sz w:val="22"/>
                <w:szCs w:val="22"/>
                <w:lang w:eastAsia="en-US"/>
              </w:rPr>
              <w:tab/>
            </w:r>
            <w:r w:rsidR="00D923E7" w:rsidRPr="0086577F">
              <w:rPr>
                <w:rStyle w:val="Hyperlink"/>
                <w:rFonts w:ascii="Times New Roman" w:hAnsi="Times New Roman"/>
                <w:noProof/>
              </w:rPr>
              <w:t>Challenge: Perform a Second Class Supervised Classification</w:t>
            </w:r>
            <w:r w:rsidR="00D923E7">
              <w:rPr>
                <w:noProof/>
                <w:webHidden/>
              </w:rPr>
              <w:tab/>
            </w:r>
            <w:r w:rsidR="00D923E7">
              <w:rPr>
                <w:noProof/>
                <w:webHidden/>
              </w:rPr>
              <w:fldChar w:fldCharType="begin"/>
            </w:r>
            <w:r w:rsidR="00D923E7">
              <w:rPr>
                <w:noProof/>
                <w:webHidden/>
              </w:rPr>
              <w:instrText xml:space="preserve"> PAGEREF _Toc396162297 \h </w:instrText>
            </w:r>
            <w:r w:rsidR="00D923E7">
              <w:rPr>
                <w:noProof/>
                <w:webHidden/>
              </w:rPr>
            </w:r>
            <w:r w:rsidR="00D923E7">
              <w:rPr>
                <w:noProof/>
                <w:webHidden/>
              </w:rPr>
              <w:fldChar w:fldCharType="separate"/>
            </w:r>
            <w:r w:rsidR="00D923E7">
              <w:rPr>
                <w:noProof/>
                <w:webHidden/>
              </w:rPr>
              <w:t>24</w:t>
            </w:r>
            <w:r w:rsidR="00D923E7">
              <w:rPr>
                <w:noProof/>
                <w:webHidden/>
              </w:rPr>
              <w:fldChar w:fldCharType="end"/>
            </w:r>
          </w:hyperlink>
        </w:p>
        <w:p w:rsidR="00D923E7" w:rsidRDefault="00FB10BD">
          <w:pPr>
            <w:pStyle w:val="TOC1"/>
            <w:tabs>
              <w:tab w:val="left" w:pos="480"/>
              <w:tab w:val="right" w:leader="dot" w:pos="8630"/>
            </w:tabs>
            <w:rPr>
              <w:rFonts w:eastAsiaTheme="minorEastAsia" w:cstheme="minorBidi"/>
              <w:noProof/>
              <w:sz w:val="22"/>
              <w:szCs w:val="22"/>
              <w:lang w:eastAsia="en-US"/>
            </w:rPr>
          </w:pPr>
          <w:hyperlink w:anchor="_Toc396162298" w:history="1">
            <w:r w:rsidR="00D923E7" w:rsidRPr="0086577F">
              <w:rPr>
                <w:rStyle w:val="Hyperlink"/>
                <w:rFonts w:ascii="Times New Roman" w:hAnsi="Times New Roman"/>
                <w:noProof/>
              </w:rPr>
              <w:t>5</w:t>
            </w:r>
            <w:r w:rsidR="00D923E7">
              <w:rPr>
                <w:rFonts w:eastAsiaTheme="minorEastAsia" w:cstheme="minorBidi"/>
                <w:noProof/>
                <w:sz w:val="22"/>
                <w:szCs w:val="22"/>
                <w:lang w:eastAsia="en-US"/>
              </w:rPr>
              <w:tab/>
            </w:r>
            <w:r w:rsidR="00D923E7" w:rsidRPr="0086577F">
              <w:rPr>
                <w:rStyle w:val="Hyperlink"/>
                <w:rFonts w:ascii="Times New Roman" w:hAnsi="Times New Roman"/>
                <w:noProof/>
              </w:rPr>
              <w:t>Conclusion</w:t>
            </w:r>
            <w:r w:rsidR="00D923E7">
              <w:rPr>
                <w:noProof/>
                <w:webHidden/>
              </w:rPr>
              <w:tab/>
            </w:r>
            <w:r w:rsidR="00D923E7">
              <w:rPr>
                <w:noProof/>
                <w:webHidden/>
              </w:rPr>
              <w:fldChar w:fldCharType="begin"/>
            </w:r>
            <w:r w:rsidR="00D923E7">
              <w:rPr>
                <w:noProof/>
                <w:webHidden/>
              </w:rPr>
              <w:instrText xml:space="preserve"> PAGEREF _Toc396162298 \h </w:instrText>
            </w:r>
            <w:r w:rsidR="00D923E7">
              <w:rPr>
                <w:noProof/>
                <w:webHidden/>
              </w:rPr>
            </w:r>
            <w:r w:rsidR="00D923E7">
              <w:rPr>
                <w:noProof/>
                <w:webHidden/>
              </w:rPr>
              <w:fldChar w:fldCharType="separate"/>
            </w:r>
            <w:r w:rsidR="00D923E7">
              <w:rPr>
                <w:noProof/>
                <w:webHidden/>
              </w:rPr>
              <w:t>25</w:t>
            </w:r>
            <w:r w:rsidR="00D923E7">
              <w:rPr>
                <w:noProof/>
                <w:webHidden/>
              </w:rPr>
              <w:fldChar w:fldCharType="end"/>
            </w:r>
          </w:hyperlink>
        </w:p>
        <w:p w:rsidR="00D923E7" w:rsidRDefault="00FB10BD">
          <w:pPr>
            <w:pStyle w:val="TOC1"/>
            <w:tabs>
              <w:tab w:val="left" w:pos="480"/>
              <w:tab w:val="right" w:leader="dot" w:pos="8630"/>
            </w:tabs>
            <w:rPr>
              <w:rFonts w:eastAsiaTheme="minorEastAsia" w:cstheme="minorBidi"/>
              <w:noProof/>
              <w:sz w:val="22"/>
              <w:szCs w:val="22"/>
              <w:lang w:eastAsia="en-US"/>
            </w:rPr>
          </w:pPr>
          <w:hyperlink w:anchor="_Toc396162299" w:history="1">
            <w:r w:rsidR="00D923E7" w:rsidRPr="0086577F">
              <w:rPr>
                <w:rStyle w:val="Hyperlink"/>
                <w:rFonts w:ascii="Times New Roman" w:hAnsi="Times New Roman"/>
                <w:noProof/>
              </w:rPr>
              <w:t>6</w:t>
            </w:r>
            <w:r w:rsidR="00D923E7">
              <w:rPr>
                <w:rFonts w:eastAsiaTheme="minorEastAsia" w:cstheme="minorBidi"/>
                <w:noProof/>
                <w:sz w:val="22"/>
                <w:szCs w:val="22"/>
                <w:lang w:eastAsia="en-US"/>
              </w:rPr>
              <w:tab/>
            </w:r>
            <w:r w:rsidR="00D923E7" w:rsidRPr="0086577F">
              <w:rPr>
                <w:rStyle w:val="Hyperlink"/>
                <w:rFonts w:ascii="Times New Roman" w:hAnsi="Times New Roman"/>
                <w:noProof/>
              </w:rPr>
              <w:t>Discussion Questions</w:t>
            </w:r>
            <w:r w:rsidR="00D923E7">
              <w:rPr>
                <w:noProof/>
                <w:webHidden/>
              </w:rPr>
              <w:tab/>
            </w:r>
            <w:r w:rsidR="00D923E7">
              <w:rPr>
                <w:noProof/>
                <w:webHidden/>
              </w:rPr>
              <w:fldChar w:fldCharType="begin"/>
            </w:r>
            <w:r w:rsidR="00D923E7">
              <w:rPr>
                <w:noProof/>
                <w:webHidden/>
              </w:rPr>
              <w:instrText xml:space="preserve"> PAGEREF _Toc396162299 \h </w:instrText>
            </w:r>
            <w:r w:rsidR="00D923E7">
              <w:rPr>
                <w:noProof/>
                <w:webHidden/>
              </w:rPr>
            </w:r>
            <w:r w:rsidR="00D923E7">
              <w:rPr>
                <w:noProof/>
                <w:webHidden/>
              </w:rPr>
              <w:fldChar w:fldCharType="separate"/>
            </w:r>
            <w:r w:rsidR="00D923E7">
              <w:rPr>
                <w:noProof/>
                <w:webHidden/>
              </w:rPr>
              <w:t>25</w:t>
            </w:r>
            <w:r w:rsidR="00D923E7">
              <w:rPr>
                <w:noProof/>
                <w:webHidden/>
              </w:rPr>
              <w:fldChar w:fldCharType="end"/>
            </w:r>
          </w:hyperlink>
        </w:p>
        <w:p w:rsidR="00746A93" w:rsidRPr="006A6C54" w:rsidRDefault="00195C97" w:rsidP="00746A93">
          <w:pPr>
            <w:pStyle w:val="TOC1"/>
            <w:tabs>
              <w:tab w:val="left" w:pos="480"/>
              <w:tab w:val="right" w:leader="dot" w:pos="8630"/>
            </w:tabs>
            <w:rPr>
              <w:rFonts w:ascii="Times New Roman" w:eastAsiaTheme="minorEastAsia" w:hAnsi="Times New Roman"/>
              <w:noProof/>
              <w:sz w:val="22"/>
              <w:szCs w:val="22"/>
              <w:lang w:eastAsia="en-US"/>
            </w:rPr>
          </w:pPr>
          <w:r w:rsidRPr="006A6C54">
            <w:rPr>
              <w:rFonts w:ascii="Times New Roman" w:hAnsi="Times New Roman"/>
            </w:rPr>
            <w:fldChar w:fldCharType="end"/>
          </w:r>
        </w:p>
        <w:p w:rsidR="006E5F3C" w:rsidRPr="006A6C54" w:rsidRDefault="00FB10BD">
          <w:pPr>
            <w:rPr>
              <w:rFonts w:ascii="Times New Roman" w:hAnsi="Times New Roman"/>
            </w:rPr>
          </w:pPr>
        </w:p>
      </w:sdtContent>
    </w:sdt>
    <w:p w:rsidR="005779B5" w:rsidRPr="006A6C54" w:rsidRDefault="00D239D3" w:rsidP="0064579A">
      <w:pPr>
        <w:rPr>
          <w:rFonts w:ascii="Times New Roman" w:hAnsi="Times New Roman"/>
        </w:rPr>
      </w:pPr>
      <w:r w:rsidRPr="006A6C54">
        <w:rPr>
          <w:rFonts w:ascii="Times New Roman" w:hAnsi="Times New Roman"/>
        </w:rPr>
        <w:br w:type="page"/>
      </w:r>
    </w:p>
    <w:p w:rsidR="00CA3E5C" w:rsidRPr="006A6C54" w:rsidRDefault="00CA3E5C" w:rsidP="007F2783">
      <w:pPr>
        <w:pStyle w:val="NDGHeading1"/>
        <w:rPr>
          <w:rFonts w:ascii="Times New Roman" w:hAnsi="Times New Roman"/>
        </w:rPr>
      </w:pPr>
      <w:bookmarkStart w:id="1" w:name="_Toc263776460"/>
      <w:bookmarkStart w:id="2" w:name="_Toc278271643"/>
      <w:bookmarkStart w:id="3" w:name="_Toc396162289"/>
      <w:r w:rsidRPr="006A6C54">
        <w:rPr>
          <w:rFonts w:ascii="Times New Roman" w:hAnsi="Times New Roman"/>
        </w:rPr>
        <w:lastRenderedPageBreak/>
        <w:t>Introduction</w:t>
      </w:r>
      <w:bookmarkEnd w:id="1"/>
      <w:bookmarkEnd w:id="2"/>
      <w:bookmarkEnd w:id="3"/>
    </w:p>
    <w:p w:rsidR="00A43CE6" w:rsidRPr="006A6C54" w:rsidRDefault="00A43CE6" w:rsidP="007F2783">
      <w:pPr>
        <w:pStyle w:val="StyleNDGHeading1Firstline0"/>
        <w:numPr>
          <w:ilvl w:val="0"/>
          <w:numId w:val="0"/>
        </w:numPr>
        <w:ind w:left="792"/>
        <w:rPr>
          <w:rFonts w:ascii="Times New Roman" w:hAnsi="Times New Roman"/>
        </w:rPr>
      </w:pPr>
    </w:p>
    <w:p w:rsidR="00D4288B" w:rsidRDefault="00D4288B" w:rsidP="00D4288B">
      <w:r>
        <w:t xml:space="preserve">The Supervised classification method is another of the two commonly used “traditional” image classification routines.  This method (as well as the unsupervised method) </w:t>
      </w:r>
      <w:proofErr w:type="gramStart"/>
      <w:r>
        <w:t>is often used</w:t>
      </w:r>
      <w:proofErr w:type="gramEnd"/>
      <w:r>
        <w:t xml:space="preserve"> with medium (&gt; 20m) and coarse (&gt; 1km) resolution multispectral remotely sensed imagery.  More commonly the unsupervised and supervised classification methods are used together to form a hybrid image classification process to categorize pixels into land cover or land use types.</w:t>
      </w:r>
    </w:p>
    <w:p w:rsidR="00D4288B" w:rsidRDefault="00D4288B" w:rsidP="00D4288B">
      <w:pPr>
        <w:pStyle w:val="NoSpacing"/>
      </w:pPr>
    </w:p>
    <w:p w:rsidR="00D4288B" w:rsidRPr="00D4288B" w:rsidRDefault="00D4288B" w:rsidP="00D4288B">
      <w:pPr>
        <w:pStyle w:val="NoSpacing"/>
        <w:rPr>
          <w:rFonts w:asciiTheme="minorHAnsi" w:hAnsiTheme="minorHAnsi" w:cstheme="minorHAnsi"/>
          <w:sz w:val="24"/>
          <w:szCs w:val="24"/>
        </w:rPr>
      </w:pPr>
      <w:r w:rsidRPr="00D4288B">
        <w:rPr>
          <w:rFonts w:asciiTheme="minorHAnsi" w:hAnsiTheme="minorHAnsi" w:cstheme="minorHAnsi"/>
          <w:sz w:val="24"/>
          <w:szCs w:val="24"/>
        </w:rPr>
        <w:t>The primary difference between the unsupervised and the supervised methods is the supervised classification process requires a spectral signature file (sometimes referred to as the “training samples</w:t>
      </w:r>
      <w:r>
        <w:rPr>
          <w:rFonts w:asciiTheme="minorHAnsi" w:hAnsiTheme="minorHAnsi" w:cstheme="minorHAnsi"/>
          <w:sz w:val="24"/>
          <w:szCs w:val="24"/>
        </w:rPr>
        <w:t>”</w:t>
      </w:r>
      <w:r w:rsidRPr="00D4288B">
        <w:rPr>
          <w:rFonts w:asciiTheme="minorHAnsi" w:hAnsiTheme="minorHAnsi" w:cstheme="minorHAnsi"/>
          <w:sz w:val="24"/>
          <w:szCs w:val="24"/>
        </w:rPr>
        <w:t xml:space="preserve"> or </w:t>
      </w:r>
      <w:r>
        <w:rPr>
          <w:rFonts w:asciiTheme="minorHAnsi" w:hAnsiTheme="minorHAnsi" w:cstheme="minorHAnsi"/>
          <w:sz w:val="24"/>
          <w:szCs w:val="24"/>
        </w:rPr>
        <w:t>“</w:t>
      </w:r>
      <w:r w:rsidRPr="00D4288B">
        <w:rPr>
          <w:rFonts w:asciiTheme="minorHAnsi" w:hAnsiTheme="minorHAnsi" w:cstheme="minorHAnsi"/>
          <w:sz w:val="24"/>
          <w:szCs w:val="24"/>
        </w:rPr>
        <w:t xml:space="preserve">training signatures”).  Creating and evaluating spectral signatures </w:t>
      </w:r>
      <w:proofErr w:type="gramStart"/>
      <w:r w:rsidRPr="00D4288B">
        <w:rPr>
          <w:rFonts w:asciiTheme="minorHAnsi" w:hAnsiTheme="minorHAnsi" w:cstheme="minorHAnsi"/>
          <w:sz w:val="24"/>
          <w:szCs w:val="24"/>
        </w:rPr>
        <w:t>were discussed</w:t>
      </w:r>
      <w:proofErr w:type="gramEnd"/>
      <w:r w:rsidRPr="00D4288B">
        <w:rPr>
          <w:rFonts w:asciiTheme="minorHAnsi" w:hAnsiTheme="minorHAnsi" w:cstheme="minorHAnsi"/>
          <w:sz w:val="24"/>
          <w:szCs w:val="24"/>
        </w:rPr>
        <w:t xml:space="preserve"> in the lecture material.  This lab will provide an opportunity for student learn how to create and evaluate spectral signatures that </w:t>
      </w:r>
      <w:proofErr w:type="gramStart"/>
      <w:r w:rsidRPr="00D4288B">
        <w:rPr>
          <w:rFonts w:asciiTheme="minorHAnsi" w:hAnsiTheme="minorHAnsi" w:cstheme="minorHAnsi"/>
          <w:sz w:val="24"/>
          <w:szCs w:val="24"/>
        </w:rPr>
        <w:t>can be used</w:t>
      </w:r>
      <w:proofErr w:type="gramEnd"/>
      <w:r w:rsidRPr="00D4288B">
        <w:rPr>
          <w:rFonts w:asciiTheme="minorHAnsi" w:hAnsiTheme="minorHAnsi" w:cstheme="minorHAnsi"/>
          <w:sz w:val="24"/>
          <w:szCs w:val="24"/>
        </w:rPr>
        <w:t xml:space="preserve"> in a supervised image classification.</w:t>
      </w:r>
    </w:p>
    <w:p w:rsidR="001A6AFD" w:rsidRPr="006A6C54" w:rsidRDefault="001A6AFD" w:rsidP="009924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310347" w:rsidRPr="006A6C54" w:rsidRDefault="00310347" w:rsidP="0084754E">
      <w:r w:rsidRPr="006A6C54">
        <w:t>This lab includes the following tasks:</w:t>
      </w:r>
    </w:p>
    <w:p w:rsidR="00310347" w:rsidRPr="001D03BE" w:rsidRDefault="00D4288B" w:rsidP="001B2160">
      <w:pPr>
        <w:pStyle w:val="NDGNormal"/>
        <w:numPr>
          <w:ilvl w:val="0"/>
          <w:numId w:val="4"/>
        </w:numPr>
        <w:rPr>
          <w:rFonts w:cstheme="minorHAnsi"/>
        </w:rPr>
      </w:pPr>
      <w:r w:rsidRPr="001D03BE">
        <w:rPr>
          <w:rFonts w:cstheme="minorHAnsi"/>
        </w:rPr>
        <w:t>Task 1</w:t>
      </w:r>
      <w:r w:rsidR="00310347" w:rsidRPr="001D03BE">
        <w:rPr>
          <w:rFonts w:cstheme="minorHAnsi"/>
        </w:rPr>
        <w:t xml:space="preserve"> – </w:t>
      </w:r>
      <w:r w:rsidR="00903FBC" w:rsidRPr="001D03BE">
        <w:rPr>
          <w:rFonts w:cstheme="minorHAnsi"/>
        </w:rPr>
        <w:t>Define New GRASS Location</w:t>
      </w:r>
    </w:p>
    <w:p w:rsidR="0099247D" w:rsidRPr="001D03BE" w:rsidRDefault="00D4288B" w:rsidP="001B2160">
      <w:pPr>
        <w:pStyle w:val="NDGNormal"/>
        <w:numPr>
          <w:ilvl w:val="0"/>
          <w:numId w:val="4"/>
        </w:numPr>
        <w:rPr>
          <w:rFonts w:cstheme="minorHAnsi"/>
        </w:rPr>
      </w:pPr>
      <w:r w:rsidRPr="001D03BE">
        <w:rPr>
          <w:rFonts w:cstheme="minorHAnsi"/>
        </w:rPr>
        <w:t>Task 2</w:t>
      </w:r>
      <w:r w:rsidR="0099247D" w:rsidRPr="001D03BE">
        <w:rPr>
          <w:rFonts w:cstheme="minorHAnsi"/>
        </w:rPr>
        <w:t xml:space="preserve"> – </w:t>
      </w:r>
      <w:r w:rsidR="00903FBC" w:rsidRPr="001D03BE">
        <w:rPr>
          <w:rFonts w:cstheme="minorHAnsi"/>
        </w:rPr>
        <w:t>Import and Group Imagery, and Set Region</w:t>
      </w:r>
    </w:p>
    <w:p w:rsidR="00916194" w:rsidRPr="001D03BE" w:rsidRDefault="00D4288B" w:rsidP="001B2160">
      <w:pPr>
        <w:pStyle w:val="NDGNormal"/>
        <w:numPr>
          <w:ilvl w:val="0"/>
          <w:numId w:val="4"/>
        </w:numPr>
        <w:rPr>
          <w:rFonts w:cstheme="minorHAnsi"/>
        </w:rPr>
      </w:pPr>
      <w:r w:rsidRPr="001D03BE">
        <w:rPr>
          <w:rFonts w:cstheme="minorHAnsi"/>
        </w:rPr>
        <w:t>Task 3</w:t>
      </w:r>
      <w:r w:rsidR="00916194" w:rsidRPr="001D03BE">
        <w:rPr>
          <w:rFonts w:cstheme="minorHAnsi"/>
        </w:rPr>
        <w:t xml:space="preserve"> – </w:t>
      </w:r>
      <w:r w:rsidR="00B278EF" w:rsidRPr="001D03BE">
        <w:rPr>
          <w:rFonts w:cstheme="minorHAnsi"/>
        </w:rPr>
        <w:t>Create Training Dataset</w:t>
      </w:r>
    </w:p>
    <w:p w:rsidR="00916194" w:rsidRPr="001D03BE" w:rsidRDefault="00D4288B" w:rsidP="00027E91">
      <w:pPr>
        <w:pStyle w:val="NDGNormal"/>
        <w:numPr>
          <w:ilvl w:val="0"/>
          <w:numId w:val="4"/>
        </w:numPr>
        <w:rPr>
          <w:rFonts w:cstheme="minorHAnsi"/>
        </w:rPr>
      </w:pPr>
      <w:r w:rsidRPr="001D03BE">
        <w:rPr>
          <w:rFonts w:cstheme="minorHAnsi"/>
        </w:rPr>
        <w:t>Task 4</w:t>
      </w:r>
      <w:r w:rsidR="00916194" w:rsidRPr="001D03BE">
        <w:rPr>
          <w:rFonts w:cstheme="minorHAnsi"/>
        </w:rPr>
        <w:t xml:space="preserve"> – </w:t>
      </w:r>
      <w:r w:rsidR="002A3208">
        <w:rPr>
          <w:rFonts w:cstheme="minorHAnsi"/>
        </w:rPr>
        <w:t>Perform Supervised Classification</w:t>
      </w:r>
    </w:p>
    <w:p w:rsidR="001D03BE" w:rsidRPr="001D03BE" w:rsidRDefault="001D03BE" w:rsidP="001D03BE">
      <w:pPr>
        <w:pStyle w:val="NDGNormal"/>
        <w:numPr>
          <w:ilvl w:val="0"/>
          <w:numId w:val="4"/>
        </w:numPr>
        <w:rPr>
          <w:rFonts w:cstheme="minorHAnsi"/>
        </w:rPr>
      </w:pPr>
      <w:r w:rsidRPr="001D03BE">
        <w:rPr>
          <w:rFonts w:cstheme="minorHAnsi"/>
        </w:rPr>
        <w:t>Task 5 –</w:t>
      </w:r>
      <w:r w:rsidRPr="001D03BE">
        <w:t xml:space="preserve"> </w:t>
      </w:r>
      <w:r w:rsidRPr="001D03BE">
        <w:rPr>
          <w:rFonts w:cstheme="minorHAnsi"/>
        </w:rPr>
        <w:t>Reclassify Spectral Classes to Information Classes</w:t>
      </w:r>
    </w:p>
    <w:p w:rsidR="001D03BE" w:rsidRPr="001D03BE" w:rsidRDefault="001D03BE" w:rsidP="001D03BE">
      <w:pPr>
        <w:pStyle w:val="ListParagraph"/>
        <w:numPr>
          <w:ilvl w:val="0"/>
          <w:numId w:val="4"/>
        </w:numPr>
        <w:rPr>
          <w:rFonts w:cstheme="minorHAnsi"/>
        </w:rPr>
      </w:pPr>
      <w:r w:rsidRPr="001D03BE">
        <w:rPr>
          <w:rFonts w:cstheme="minorHAnsi"/>
        </w:rPr>
        <w:t>Task 6 – Challenge: Perform a Second Class Supervised Classification</w:t>
      </w:r>
    </w:p>
    <w:p w:rsidR="003F533D" w:rsidRPr="006A6C54" w:rsidRDefault="003F533D" w:rsidP="007F2783">
      <w:pPr>
        <w:pStyle w:val="NDGNormal"/>
        <w:rPr>
          <w:rFonts w:ascii="Times New Roman" w:hAnsi="Times New Roman"/>
        </w:rPr>
      </w:pPr>
    </w:p>
    <w:p w:rsidR="00CA3E5C" w:rsidRPr="006A6C54" w:rsidRDefault="00CA3E5C" w:rsidP="00B069AC">
      <w:pPr>
        <w:pStyle w:val="NDGHeading1"/>
        <w:rPr>
          <w:rFonts w:ascii="Times New Roman" w:hAnsi="Times New Roman"/>
        </w:rPr>
      </w:pPr>
      <w:bookmarkStart w:id="4" w:name="_Toc263776461"/>
      <w:bookmarkStart w:id="5" w:name="_Toc278271644"/>
      <w:bookmarkStart w:id="6" w:name="_Toc396162290"/>
      <w:r w:rsidRPr="006A6C54">
        <w:rPr>
          <w:rFonts w:ascii="Times New Roman" w:hAnsi="Times New Roman"/>
        </w:rPr>
        <w:t>Objective</w:t>
      </w:r>
      <w:bookmarkEnd w:id="4"/>
      <w:bookmarkEnd w:id="5"/>
      <w:r w:rsidR="00C62695" w:rsidRPr="006A6C54">
        <w:rPr>
          <w:rFonts w:ascii="Times New Roman" w:hAnsi="Times New Roman"/>
        </w:rPr>
        <w:t xml:space="preserve">: </w:t>
      </w:r>
      <w:r w:rsidR="001A6AFD">
        <w:rPr>
          <w:rFonts w:ascii="Times New Roman" w:hAnsi="Times New Roman"/>
        </w:rPr>
        <w:t xml:space="preserve">Perform </w:t>
      </w:r>
      <w:r w:rsidR="001053C1">
        <w:rPr>
          <w:rFonts w:ascii="Times New Roman" w:hAnsi="Times New Roman"/>
        </w:rPr>
        <w:t>a Supervised Classification</w:t>
      </w:r>
      <w:bookmarkEnd w:id="6"/>
    </w:p>
    <w:p w:rsidR="0099247D" w:rsidRPr="006A6C54"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b/>
          <w:color w:val="1F497D" w:themeColor="text2"/>
        </w:rPr>
      </w:pPr>
      <w:bookmarkStart w:id="7" w:name="_Toc263776462"/>
      <w:bookmarkStart w:id="8" w:name="_Toc278271645"/>
    </w:p>
    <w:p w:rsidR="0084754E" w:rsidRDefault="0084754E" w:rsidP="0084754E">
      <w:r w:rsidRPr="002D65D9">
        <w:t xml:space="preserve">Students </w:t>
      </w:r>
      <w:proofErr w:type="gramStart"/>
      <w:r w:rsidRPr="002D65D9">
        <w:t xml:space="preserve">will </w:t>
      </w:r>
      <w:r w:rsidR="00D4288B">
        <w:t>be introduced</w:t>
      </w:r>
      <w:proofErr w:type="gramEnd"/>
      <w:r w:rsidR="00D4288B">
        <w:t xml:space="preserve"> to the s</w:t>
      </w:r>
      <w:r>
        <w:t>upervised classification method.</w:t>
      </w:r>
    </w:p>
    <w:p w:rsidR="0084754E" w:rsidRPr="002D65D9" w:rsidRDefault="0084754E" w:rsidP="0084754E"/>
    <w:p w:rsidR="0084754E" w:rsidRDefault="0084754E" w:rsidP="0084754E">
      <w:pPr>
        <w:rPr>
          <w:rFonts w:ascii="Calibri" w:hAnsi="Calibri" w:cs="Calibri"/>
        </w:rPr>
      </w:pPr>
      <w:r>
        <w:rPr>
          <w:rFonts w:ascii="Calibri" w:hAnsi="Calibri" w:cs="Calibri"/>
        </w:rPr>
        <w:t xml:space="preserve">QGIS and GRASS Tools do not provide access to GRASS’s classification functions, therefore, in this </w:t>
      </w:r>
      <w:proofErr w:type="gramStart"/>
      <w:r>
        <w:rPr>
          <w:rFonts w:ascii="Calibri" w:hAnsi="Calibri" w:cs="Calibri"/>
        </w:rPr>
        <w:t>lab,</w:t>
      </w:r>
      <w:proofErr w:type="gramEnd"/>
      <w:r>
        <w:rPr>
          <w:rFonts w:ascii="Calibri" w:hAnsi="Calibri" w:cs="Calibri"/>
        </w:rPr>
        <w:t xml:space="preserve"> the student will learn how to classify an image using the GRASS GIS Graphical User Interface (GUI).</w:t>
      </w:r>
    </w:p>
    <w:p w:rsidR="00D4288B" w:rsidRDefault="00D4288B" w:rsidP="0084754E">
      <w:pPr>
        <w:rPr>
          <w:rFonts w:ascii="Calibri" w:hAnsi="Calibri" w:cs="Calibri"/>
        </w:rPr>
      </w:pPr>
    </w:p>
    <w:p w:rsidR="00D4288B" w:rsidRDefault="00D4288B" w:rsidP="00D4288B">
      <w:pPr>
        <w:pStyle w:val="NoSpacing"/>
        <w:rPr>
          <w:sz w:val="24"/>
        </w:rPr>
      </w:pPr>
      <w:r>
        <w:rPr>
          <w:sz w:val="24"/>
        </w:rPr>
        <w:t>The primary objectives of this lab are:</w:t>
      </w:r>
    </w:p>
    <w:p w:rsidR="00D4288B" w:rsidRDefault="00D4288B" w:rsidP="00D4288B">
      <w:pPr>
        <w:pStyle w:val="NoSpacing"/>
        <w:rPr>
          <w:sz w:val="24"/>
        </w:rPr>
      </w:pPr>
    </w:p>
    <w:p w:rsidR="00D4288B" w:rsidRDefault="00D4288B" w:rsidP="00D4288B">
      <w:pPr>
        <w:pStyle w:val="NoSpacing"/>
        <w:numPr>
          <w:ilvl w:val="0"/>
          <w:numId w:val="18"/>
        </w:numPr>
        <w:rPr>
          <w:sz w:val="24"/>
        </w:rPr>
      </w:pPr>
      <w:r>
        <w:rPr>
          <w:sz w:val="24"/>
        </w:rPr>
        <w:t>Create and Evaluate Spectral Signatures</w:t>
      </w:r>
    </w:p>
    <w:p w:rsidR="00D4288B" w:rsidRDefault="00D4288B" w:rsidP="00D4288B">
      <w:pPr>
        <w:pStyle w:val="NoSpacing"/>
        <w:numPr>
          <w:ilvl w:val="0"/>
          <w:numId w:val="18"/>
        </w:numPr>
        <w:rPr>
          <w:sz w:val="24"/>
        </w:rPr>
      </w:pPr>
      <w:r>
        <w:rPr>
          <w:sz w:val="24"/>
        </w:rPr>
        <w:t>Perform a Supervised Classification</w:t>
      </w:r>
    </w:p>
    <w:p w:rsidR="00D4288B" w:rsidRPr="003A7E98" w:rsidRDefault="00D4288B" w:rsidP="00D4288B">
      <w:pPr>
        <w:pStyle w:val="NoSpacing"/>
        <w:numPr>
          <w:ilvl w:val="0"/>
          <w:numId w:val="18"/>
        </w:numPr>
        <w:rPr>
          <w:sz w:val="24"/>
        </w:rPr>
      </w:pPr>
      <w:r>
        <w:rPr>
          <w:sz w:val="24"/>
        </w:rPr>
        <w:t>Recode Spectral Classes to Information Classes</w:t>
      </w:r>
    </w:p>
    <w:p w:rsidR="0084754E" w:rsidRDefault="0084754E" w:rsidP="0084754E">
      <w:pPr>
        <w:rPr>
          <w:rFonts w:ascii="Calibri" w:hAnsi="Calibri" w:cs="Calibri"/>
        </w:rPr>
      </w:pPr>
    </w:p>
    <w:p w:rsidR="0084754E" w:rsidRDefault="0084754E" w:rsidP="0084754E">
      <w:pPr>
        <w:rPr>
          <w:rFonts w:ascii="Calibri" w:hAnsi="Calibri" w:cs="Calibri"/>
        </w:rPr>
      </w:pPr>
      <w:r>
        <w:rPr>
          <w:rFonts w:ascii="Calibri" w:hAnsi="Calibri" w:cs="Calibri"/>
        </w:rPr>
        <w:t xml:space="preserve">A simple classification scheme </w:t>
      </w:r>
      <w:proofErr w:type="gramStart"/>
      <w:r>
        <w:rPr>
          <w:rFonts w:ascii="Calibri" w:hAnsi="Calibri" w:cs="Calibri"/>
        </w:rPr>
        <w:t>will be used</w:t>
      </w:r>
      <w:proofErr w:type="gramEnd"/>
      <w:r>
        <w:rPr>
          <w:rFonts w:ascii="Calibri" w:hAnsi="Calibri" w:cs="Calibri"/>
        </w:rPr>
        <w:t xml:space="preserve"> for the lab:</w:t>
      </w:r>
    </w:p>
    <w:p w:rsidR="0084754E" w:rsidRDefault="0084754E" w:rsidP="0084754E">
      <w:pPr>
        <w:rPr>
          <w:rFonts w:ascii="Calibri" w:hAnsi="Calibri" w:cs="Calibri"/>
        </w:rPr>
      </w:pPr>
    </w:p>
    <w:p w:rsidR="0084754E" w:rsidRDefault="0084754E" w:rsidP="006547FB">
      <w:pPr>
        <w:pStyle w:val="ListParagraph"/>
        <w:numPr>
          <w:ilvl w:val="0"/>
          <w:numId w:val="6"/>
        </w:numPr>
      </w:pPr>
      <w:r>
        <w:t>Water</w:t>
      </w:r>
    </w:p>
    <w:p w:rsidR="0084754E" w:rsidRDefault="0084754E" w:rsidP="006547FB">
      <w:pPr>
        <w:pStyle w:val="ListParagraph"/>
        <w:numPr>
          <w:ilvl w:val="0"/>
          <w:numId w:val="6"/>
        </w:numPr>
      </w:pPr>
      <w:r>
        <w:t>Agriculture</w:t>
      </w:r>
    </w:p>
    <w:p w:rsidR="0084754E" w:rsidRDefault="0084754E" w:rsidP="006547FB">
      <w:pPr>
        <w:pStyle w:val="ListParagraph"/>
        <w:numPr>
          <w:ilvl w:val="0"/>
          <w:numId w:val="6"/>
        </w:numPr>
      </w:pPr>
      <w:r>
        <w:t>Grassland</w:t>
      </w:r>
    </w:p>
    <w:p w:rsidR="0084754E" w:rsidRDefault="0084754E" w:rsidP="006547FB">
      <w:pPr>
        <w:pStyle w:val="ListParagraph"/>
        <w:numPr>
          <w:ilvl w:val="0"/>
          <w:numId w:val="6"/>
        </w:numPr>
      </w:pPr>
      <w:r>
        <w:t>Forest</w:t>
      </w:r>
    </w:p>
    <w:p w:rsidR="0084754E" w:rsidRDefault="0084754E" w:rsidP="006547FB">
      <w:pPr>
        <w:pStyle w:val="ListParagraph"/>
        <w:numPr>
          <w:ilvl w:val="0"/>
          <w:numId w:val="6"/>
        </w:numPr>
      </w:pPr>
      <w:r>
        <w:t>Urban</w:t>
      </w:r>
    </w:p>
    <w:p w:rsidR="001A6AFD" w:rsidRDefault="001A6AFD" w:rsidP="001A6AF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D4288B" w:rsidRDefault="00D4288B" w:rsidP="001A6AF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D4288B" w:rsidRDefault="00D4288B" w:rsidP="001A6AF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73448F" w:rsidRDefault="0073448F" w:rsidP="0073448F">
      <w:pPr>
        <w:pStyle w:val="NDGHeading1"/>
        <w:rPr>
          <w:rFonts w:ascii="Times New Roman" w:hAnsi="Times New Roman"/>
        </w:rPr>
      </w:pPr>
      <w:bookmarkStart w:id="9" w:name="_Toc396162291"/>
      <w:r>
        <w:rPr>
          <w:rFonts w:ascii="Times New Roman" w:hAnsi="Times New Roman"/>
        </w:rPr>
        <w:t>How Best to Use Video Walk Through with this Lab</w:t>
      </w:r>
      <w:bookmarkEnd w:id="9"/>
    </w:p>
    <w:p w:rsidR="0073448F" w:rsidRDefault="0073448F" w:rsidP="0073448F">
      <w:pPr>
        <w:pStyle w:val="NDGHeading1"/>
        <w:numPr>
          <w:ilvl w:val="0"/>
          <w:numId w:val="0"/>
        </w:numPr>
        <w:ind w:left="792" w:hanging="792"/>
        <w:rPr>
          <w:rFonts w:ascii="Times New Roman" w:hAnsi="Times New Roman"/>
        </w:rPr>
      </w:pPr>
    </w:p>
    <w:p w:rsidR="0073448F" w:rsidRDefault="0073448F" w:rsidP="0073448F">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w:t>
      </w:r>
      <w:proofErr w:type="gramStart"/>
      <w:r>
        <w:rPr>
          <w:rFonts w:ascii="Times New Roman" w:eastAsia="Times New Roman" w:hAnsi="Times New Roman"/>
          <w:szCs w:val="20"/>
          <w:lang w:eastAsia="en-US"/>
        </w:rPr>
        <w:t>to visually see</w:t>
      </w:r>
      <w:proofErr w:type="gramEnd"/>
      <w:r>
        <w:rPr>
          <w:rFonts w:ascii="Times New Roman" w:eastAsia="Times New Roman" w:hAnsi="Times New Roman"/>
          <w:szCs w:val="20"/>
          <w:lang w:eastAsia="en-US"/>
        </w:rPr>
        <w:t xml:space="preserve"> every step required to complete the tasks.</w:t>
      </w:r>
    </w:p>
    <w:p w:rsidR="0073448F" w:rsidRDefault="0073448F" w:rsidP="0073448F">
      <w:pPr>
        <w:rPr>
          <w:rFonts w:ascii="Times New Roman" w:eastAsia="Times New Roman" w:hAnsi="Times New Roman"/>
          <w:szCs w:val="20"/>
          <w:lang w:eastAsia="en-US"/>
        </w:rPr>
      </w:pPr>
    </w:p>
    <w:p w:rsidR="00507BA9" w:rsidRPr="00637E90" w:rsidRDefault="0073448F" w:rsidP="0073448F">
      <w:pPr>
        <w:rPr>
          <w:rFonts w:ascii="Times New Roman" w:eastAsia="Times New Roman" w:hAnsi="Times New Roman"/>
          <w:szCs w:val="20"/>
          <w:lang w:eastAsia="en-US"/>
        </w:rPr>
      </w:pPr>
      <w:r>
        <w:rPr>
          <w:rFonts w:ascii="Times New Roman" w:eastAsia="Times New Roman" w:hAnsi="Times New Roman"/>
          <w:szCs w:val="20"/>
          <w:lang w:eastAsia="en-US"/>
        </w:rP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w:t>
      </w:r>
      <w:proofErr w:type="gramStart"/>
      <w:r>
        <w:rPr>
          <w:rFonts w:ascii="Times New Roman" w:eastAsia="Times New Roman" w:hAnsi="Times New Roman"/>
          <w:szCs w:val="20"/>
          <w:lang w:eastAsia="en-US"/>
        </w:rPr>
        <w:t>your</w:t>
      </w:r>
      <w:proofErr w:type="gramEnd"/>
      <w:r>
        <w:rPr>
          <w:rFonts w:ascii="Times New Roman" w:eastAsia="Times New Roman" w:hAnsi="Times New Roman"/>
          <w:szCs w:val="20"/>
          <w:lang w:eastAsia="en-US"/>
        </w:rPr>
        <w:t xml:space="preserve"> learning and successful completion of this lab.</w:t>
      </w:r>
    </w:p>
    <w:p w:rsidR="00633D74" w:rsidRDefault="00633D74" w:rsidP="00633D74">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E94051" w:rsidRPr="00507BA9" w:rsidRDefault="0038332B" w:rsidP="00507BA9">
      <w:pPr>
        <w:pStyle w:val="NDGTask1"/>
        <w:numPr>
          <w:ilvl w:val="0"/>
          <w:numId w:val="3"/>
        </w:numPr>
        <w:rPr>
          <w:rFonts w:ascii="Times New Roman" w:hAnsi="Times New Roman"/>
        </w:rPr>
      </w:pPr>
      <w:r w:rsidRPr="00507BA9">
        <w:rPr>
          <w:rFonts w:ascii="Times New Roman" w:hAnsi="Times New Roman"/>
        </w:rPr>
        <w:tab/>
      </w:r>
      <w:bookmarkStart w:id="10" w:name="_Toc396162292"/>
      <w:r w:rsidR="00916194">
        <w:rPr>
          <w:rFonts w:ascii="Times New Roman" w:hAnsi="Times New Roman"/>
        </w:rPr>
        <w:t>Define New GRASS Location</w:t>
      </w:r>
      <w:bookmarkEnd w:id="10"/>
    </w:p>
    <w:p w:rsidR="00E94051" w:rsidRPr="006A6C54" w:rsidRDefault="00E94051" w:rsidP="00E94051">
      <w:pPr>
        <w:pStyle w:val="NDGNormal"/>
        <w:rPr>
          <w:rFonts w:ascii="Times New Roman" w:hAnsi="Times New Roman"/>
        </w:rPr>
      </w:pPr>
    </w:p>
    <w:p w:rsidR="00916194" w:rsidRDefault="009B5C56" w:rsidP="009B5C56">
      <w:pPr>
        <w:pStyle w:val="NDGNormal"/>
        <w:rPr>
          <w:rFonts w:ascii="Times New Roman" w:hAnsi="Times New Roman"/>
        </w:rPr>
      </w:pPr>
      <w:r>
        <w:rPr>
          <w:rFonts w:ascii="Times New Roman" w:hAnsi="Times New Roman"/>
        </w:rPr>
        <w:t xml:space="preserve">In this task, </w:t>
      </w:r>
      <w:r w:rsidR="00916194">
        <w:rPr>
          <w:rFonts w:ascii="Times New Roman" w:hAnsi="Times New Roman"/>
        </w:rPr>
        <w:t xml:space="preserve">we will define a new GRASS Location and </w:t>
      </w:r>
      <w:proofErr w:type="spellStart"/>
      <w:r w:rsidR="00916194">
        <w:rPr>
          <w:rFonts w:ascii="Times New Roman" w:hAnsi="Times New Roman"/>
        </w:rPr>
        <w:t>Mapset</w:t>
      </w:r>
      <w:proofErr w:type="spellEnd"/>
      <w:r w:rsidR="00916194">
        <w:rPr>
          <w:rFonts w:ascii="Times New Roman" w:hAnsi="Times New Roman"/>
        </w:rPr>
        <w:t xml:space="preserve"> to serve as our working environment for the unsupervised classification.</w:t>
      </w:r>
    </w:p>
    <w:p w:rsidR="00916194" w:rsidRDefault="00916194" w:rsidP="00916194">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16194" w:rsidRDefault="00916194" w:rsidP="00916194">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rPr>
        <w:t>Let’s</w:t>
      </w:r>
      <w:proofErr w:type="gramEnd"/>
      <w:r>
        <w:rPr>
          <w:rFonts w:ascii="Times New Roman" w:hAnsi="Times New Roman"/>
        </w:rPr>
        <w:t xml:space="preserve"> create the Location and </w:t>
      </w:r>
      <w:proofErr w:type="spellStart"/>
      <w:r>
        <w:rPr>
          <w:rFonts w:ascii="Times New Roman" w:hAnsi="Times New Roman"/>
        </w:rPr>
        <w:t>Mapset</w:t>
      </w:r>
      <w:proofErr w:type="spellEnd"/>
      <w:r>
        <w:rPr>
          <w:rFonts w:ascii="Times New Roman" w:hAnsi="Times New Roman"/>
        </w:rPr>
        <w:t>.</w:t>
      </w:r>
    </w:p>
    <w:p w:rsidR="00916194" w:rsidRDefault="00916194" w:rsidP="00916194">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03A7D" w:rsidRDefault="00916194"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Open GRASS 6.4.3 GUI</w:t>
      </w:r>
      <w:r>
        <w:rPr>
          <w:rFonts w:ascii="Times New Roman" w:hAnsi="Times New Roman"/>
        </w:rPr>
        <w:t>.  In Windows, this can be found at Start</w:t>
      </w:r>
      <w:r w:rsidRPr="00916194">
        <w:rPr>
          <w:rFonts w:ascii="Times New Roman" w:hAnsi="Times New Roman"/>
        </w:rPr>
        <w:sym w:font="Wingdings" w:char="F0E0"/>
      </w:r>
      <w:r>
        <w:rPr>
          <w:rFonts w:ascii="Times New Roman" w:hAnsi="Times New Roman"/>
        </w:rPr>
        <w:t>All Programs</w:t>
      </w:r>
      <w:r w:rsidRPr="00916194">
        <w:rPr>
          <w:rFonts w:ascii="Times New Roman" w:hAnsi="Times New Roman"/>
        </w:rPr>
        <w:sym w:font="Wingdings" w:char="F0E0"/>
      </w:r>
      <w:r>
        <w:rPr>
          <w:rFonts w:ascii="Times New Roman" w:hAnsi="Times New Roman"/>
        </w:rPr>
        <w:t>QGIS Chugiak</w:t>
      </w:r>
      <w:r w:rsidRPr="00916194">
        <w:rPr>
          <w:rFonts w:ascii="Times New Roman" w:hAnsi="Times New Roman"/>
        </w:rPr>
        <w:sym w:font="Wingdings" w:char="F0E0"/>
      </w:r>
      <w:r>
        <w:rPr>
          <w:rFonts w:ascii="Times New Roman" w:hAnsi="Times New Roman"/>
        </w:rPr>
        <w:t>GRASS GIS 6.4.3</w:t>
      </w:r>
      <w:r w:rsidR="00903A7D" w:rsidRPr="00903A7D">
        <w:rPr>
          <w:rFonts w:ascii="Times New Roman" w:hAnsi="Times New Roman"/>
        </w:rPr>
        <w:sym w:font="Wingdings" w:char="F0E0"/>
      </w:r>
      <w:r w:rsidR="00903A7D">
        <w:rPr>
          <w:rFonts w:ascii="Times New Roman" w:hAnsi="Times New Roman"/>
        </w:rPr>
        <w:t>GRASS 6.4.3 GUI</w:t>
      </w: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This will open the ‘Welcome to GRASS GIS’ window (shown in Figure 1) and possibly a command prompt.  You can ignore the command prompt for this exercise.  We will use this Welcome window to create our new location.</w:t>
      </w: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hAnsi="Times New Roman"/>
        </w:rPr>
      </w:pPr>
      <w:r>
        <w:rPr>
          <w:noProof/>
          <w:lang w:eastAsia="en-US"/>
        </w:rPr>
        <w:lastRenderedPageBreak/>
        <w:drawing>
          <wp:inline distT="0" distB="0" distL="0" distR="0" wp14:anchorId="319A254F" wp14:editId="7888B1AE">
            <wp:extent cx="4114800" cy="4345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19973" cy="4351348"/>
                    </a:xfrm>
                    <a:prstGeom prst="rect">
                      <a:avLst/>
                    </a:prstGeom>
                  </pic:spPr>
                </pic:pic>
              </a:graphicData>
            </a:graphic>
          </wp:inline>
        </w:drawing>
      </w:r>
    </w:p>
    <w:p w:rsidR="00903A7D" w:rsidRDefault="00903A7D" w:rsidP="00903A7D">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 Welcome to GRASS GIS Window</w:t>
      </w: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E05140"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Click Browse button</w:t>
      </w:r>
      <w:r>
        <w:rPr>
          <w:rFonts w:ascii="Times New Roman" w:hAnsi="Times New Roman"/>
        </w:rPr>
        <w:t xml:space="preserve"> and </w:t>
      </w:r>
      <w:r w:rsidR="00E05140">
        <w:rPr>
          <w:rFonts w:ascii="Times New Roman" w:hAnsi="Times New Roman"/>
          <w:b/>
        </w:rPr>
        <w:t>navigate to</w:t>
      </w:r>
      <w:r w:rsidR="004944E2">
        <w:rPr>
          <w:rFonts w:ascii="Times New Roman" w:hAnsi="Times New Roman"/>
          <w:b/>
        </w:rPr>
        <w:t xml:space="preserve"> the ‘Lab 6</w:t>
      </w:r>
      <w:r>
        <w:rPr>
          <w:rFonts w:ascii="Times New Roman" w:hAnsi="Times New Roman"/>
          <w:b/>
        </w:rPr>
        <w:t xml:space="preserve"> Data’ folder</w:t>
      </w:r>
      <w:r>
        <w:rPr>
          <w:rFonts w:ascii="Times New Roman" w:hAnsi="Times New Roman"/>
        </w:rPr>
        <w:t xml:space="preserve"> that you extracted to your hard drive.</w:t>
      </w:r>
    </w:p>
    <w:p w:rsidR="00E05140" w:rsidRP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Create a new folder named ‘</w:t>
      </w:r>
      <w:proofErr w:type="spellStart"/>
      <w:r>
        <w:rPr>
          <w:rFonts w:ascii="Times New Roman" w:hAnsi="Times New Roman"/>
          <w:b/>
        </w:rPr>
        <w:t>grassdata</w:t>
      </w:r>
      <w:proofErr w:type="spellEnd"/>
      <w:r>
        <w:rPr>
          <w:rFonts w:ascii="Times New Roman" w:hAnsi="Times New Roman"/>
          <w:b/>
        </w:rPr>
        <w:t>’</w:t>
      </w:r>
      <w:r>
        <w:rPr>
          <w:rFonts w:ascii="Times New Roman" w:hAnsi="Times New Roman"/>
        </w:rPr>
        <w:t xml:space="preserve"> in your lab directory and </w:t>
      </w:r>
      <w:r>
        <w:rPr>
          <w:rFonts w:ascii="Times New Roman" w:hAnsi="Times New Roman"/>
          <w:b/>
        </w:rPr>
        <w:t>select the new folder as the database</w:t>
      </w:r>
      <w:r>
        <w:rPr>
          <w:rFonts w:ascii="Times New Roman" w:hAnsi="Times New Roman"/>
        </w:rPr>
        <w:t>.</w:t>
      </w:r>
    </w:p>
    <w:p w:rsid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Click ‘Location wizard’ button</w:t>
      </w:r>
      <w:r>
        <w:rPr>
          <w:rFonts w:ascii="Times New Roman" w:hAnsi="Times New Roman"/>
        </w:rPr>
        <w:t xml:space="preserve"> on the ‘Welcome to GRASS GIS’ window.  This will open the ‘Define new GRASS Location’ wizard.</w:t>
      </w:r>
    </w:p>
    <w:p w:rsidR="00903A7D" w:rsidRP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Verify that the GIS Data Directory points to the lab directory</w:t>
      </w:r>
      <w:r>
        <w:rPr>
          <w:rFonts w:ascii="Times New Roman" w:hAnsi="Times New Roman"/>
        </w:rPr>
        <w:t>.</w:t>
      </w:r>
    </w:p>
    <w:p w:rsid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Set the Project Location and Location Title both to ‘Sacramento’</w:t>
      </w:r>
      <w:r>
        <w:rPr>
          <w:rFonts w:ascii="Times New Roman" w:hAnsi="Times New Roman"/>
        </w:rPr>
        <w:t xml:space="preserve">.  </w:t>
      </w:r>
    </w:p>
    <w:p w:rsid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Press Next</w:t>
      </w:r>
      <w:r>
        <w:rPr>
          <w:rFonts w:ascii="Times New Roman" w:hAnsi="Times New Roman"/>
        </w:rPr>
        <w:t>.</w:t>
      </w:r>
    </w:p>
    <w:p w:rsidR="00903A7D"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Select ‘Select EPSG code of spatial reference system’</w:t>
      </w:r>
      <w:r>
        <w:rPr>
          <w:rFonts w:ascii="Times New Roman" w:hAnsi="Times New Roman"/>
        </w:rPr>
        <w:t>.</w:t>
      </w:r>
    </w:p>
    <w:p w:rsidR="00942860"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Click Next</w:t>
      </w:r>
      <w:r>
        <w:rPr>
          <w:rFonts w:ascii="Times New Roman" w:hAnsi="Times New Roman"/>
        </w:rPr>
        <w:t>.</w:t>
      </w:r>
    </w:p>
    <w:p w:rsidR="00942860"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Search for EPSG code 3309</w:t>
      </w:r>
      <w:r>
        <w:rPr>
          <w:rFonts w:ascii="Times New Roman" w:hAnsi="Times New Roman"/>
        </w:rPr>
        <w:t xml:space="preserve">.  </w:t>
      </w:r>
      <w:proofErr w:type="gramStart"/>
      <w:r>
        <w:rPr>
          <w:rFonts w:ascii="Times New Roman" w:hAnsi="Times New Roman"/>
          <w:b/>
        </w:rPr>
        <w:t>Select 3309 NAD27 / California Albers</w:t>
      </w:r>
      <w:r>
        <w:rPr>
          <w:rFonts w:ascii="Times New Roman" w:hAnsi="Times New Roman"/>
        </w:rPr>
        <w:t>.</w:t>
      </w:r>
      <w:proofErr w:type="gramEnd"/>
      <w:r>
        <w:rPr>
          <w:rFonts w:ascii="Times New Roman" w:hAnsi="Times New Roman"/>
        </w:rPr>
        <w:t xml:space="preserve">  </w:t>
      </w:r>
      <w:proofErr w:type="gramStart"/>
      <w:r>
        <w:rPr>
          <w:rFonts w:ascii="Times New Roman" w:hAnsi="Times New Roman"/>
        </w:rPr>
        <w:t>(Shown in Figure 2).</w:t>
      </w:r>
      <w:proofErr w:type="gramEnd"/>
    </w:p>
    <w:p w:rsidR="00942860" w:rsidRDefault="00942860" w:rsidP="0094286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42860" w:rsidRDefault="00942860" w:rsidP="0094286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hAnsi="Times New Roman"/>
        </w:rPr>
      </w:pPr>
      <w:r>
        <w:rPr>
          <w:noProof/>
          <w:lang w:eastAsia="en-US"/>
        </w:rPr>
        <w:lastRenderedPageBreak/>
        <w:drawing>
          <wp:inline distT="0" distB="0" distL="0" distR="0" wp14:anchorId="75AB2A7E" wp14:editId="4784CBB9">
            <wp:extent cx="3580953" cy="185714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0953" cy="1857143"/>
                    </a:xfrm>
                    <a:prstGeom prst="rect">
                      <a:avLst/>
                    </a:prstGeom>
                  </pic:spPr>
                </pic:pic>
              </a:graphicData>
            </a:graphic>
          </wp:inline>
        </w:drawing>
      </w:r>
    </w:p>
    <w:p w:rsidR="00942860" w:rsidRPr="00942860" w:rsidRDefault="00942860" w:rsidP="00942860">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2: Choose EPSG Code 3309</w:t>
      </w:r>
    </w:p>
    <w:p w:rsidR="00E05140"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b/>
        </w:rPr>
        <w:t>Click Next</w:t>
      </w:r>
      <w:r w:rsidR="00E05140">
        <w:rPr>
          <w:rFonts w:ascii="Times New Roman" w:hAnsi="Times New Roman"/>
        </w:rPr>
        <w:t xml:space="preserve"> to set the CRS.</w:t>
      </w:r>
      <w:proofErr w:type="gramEnd"/>
      <w:r w:rsidR="00E05140">
        <w:rPr>
          <w:rFonts w:ascii="Times New Roman" w:hAnsi="Times New Roman"/>
        </w:rPr>
        <w:t xml:space="preserve">  The ‘Select datum transformation’ window will appear.</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Choose ‘1: Used in whole nad27 region’</w:t>
      </w:r>
      <w:r>
        <w:rPr>
          <w:rFonts w:ascii="Times New Roman" w:hAnsi="Times New Roman"/>
        </w:rPr>
        <w:t xml:space="preserve"> as the datum transformation.</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b/>
        </w:rPr>
        <w:t>Click OK</w:t>
      </w:r>
      <w:r>
        <w:rPr>
          <w:rFonts w:ascii="Times New Roman" w:hAnsi="Times New Roman"/>
        </w:rPr>
        <w:t xml:space="preserve"> to set the datum transformation.</w:t>
      </w:r>
      <w:proofErr w:type="gramEnd"/>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b/>
        </w:rPr>
        <w:t>Click Finish</w:t>
      </w:r>
      <w:r>
        <w:rPr>
          <w:rFonts w:ascii="Times New Roman" w:hAnsi="Times New Roman"/>
        </w:rPr>
        <w:t xml:space="preserve"> on the summary to return to the GRASS Welcome window.</w:t>
      </w:r>
      <w:proofErr w:type="gramEnd"/>
    </w:p>
    <w:p w:rsidR="00E05140" w:rsidRDefault="00E05140" w:rsidP="006547FB">
      <w:pPr>
        <w:pStyle w:val="ListParagraph"/>
        <w:numPr>
          <w:ilvl w:val="1"/>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Note: If you receive a dialog telling you to change the default GIS data directory, press OK to dismiss.</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A dialog box named ‘Location &lt;Sacramento&gt; created’ will appear asking if we wish to set the default region extents and resolution now.  </w:t>
      </w:r>
      <w:r>
        <w:rPr>
          <w:rFonts w:ascii="Times New Roman" w:hAnsi="Times New Roman"/>
          <w:b/>
        </w:rPr>
        <w:t>Click No</w:t>
      </w:r>
      <w:r>
        <w:rPr>
          <w:rFonts w:ascii="Times New Roman" w:hAnsi="Times New Roman"/>
        </w:rPr>
        <w:t>.</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A dialog box named ‘Create new </w:t>
      </w:r>
      <w:proofErr w:type="spellStart"/>
      <w:r>
        <w:rPr>
          <w:rFonts w:ascii="Times New Roman" w:hAnsi="Times New Roman"/>
        </w:rPr>
        <w:t>mapset</w:t>
      </w:r>
      <w:proofErr w:type="spellEnd"/>
      <w:r>
        <w:rPr>
          <w:rFonts w:ascii="Times New Roman" w:hAnsi="Times New Roman"/>
        </w:rPr>
        <w:t xml:space="preserve">’ will appear asking if we wish to create a new </w:t>
      </w:r>
      <w:proofErr w:type="spellStart"/>
      <w:r>
        <w:rPr>
          <w:rFonts w:ascii="Times New Roman" w:hAnsi="Times New Roman"/>
        </w:rPr>
        <w:t>mapset</w:t>
      </w:r>
      <w:proofErr w:type="spellEnd"/>
      <w:r>
        <w:rPr>
          <w:rFonts w:ascii="Times New Roman" w:hAnsi="Times New Roman"/>
        </w:rPr>
        <w:t xml:space="preserve">.  </w:t>
      </w:r>
      <w:r>
        <w:rPr>
          <w:rFonts w:ascii="Times New Roman" w:hAnsi="Times New Roman"/>
          <w:b/>
        </w:rPr>
        <w:t xml:space="preserve">Enter ‘Classification’, </w:t>
      </w:r>
      <w:proofErr w:type="gramStart"/>
      <w:r>
        <w:rPr>
          <w:rFonts w:ascii="Times New Roman" w:hAnsi="Times New Roman"/>
          <w:b/>
        </w:rPr>
        <w:t>then</w:t>
      </w:r>
      <w:proofErr w:type="gramEnd"/>
      <w:r>
        <w:rPr>
          <w:rFonts w:ascii="Times New Roman" w:hAnsi="Times New Roman"/>
          <w:b/>
        </w:rPr>
        <w:t xml:space="preserve"> press OK</w:t>
      </w:r>
      <w:r>
        <w:rPr>
          <w:rFonts w:ascii="Times New Roman" w:hAnsi="Times New Roman"/>
        </w:rPr>
        <w:t xml:space="preserve"> to create the </w:t>
      </w:r>
      <w:proofErr w:type="spellStart"/>
      <w:r>
        <w:rPr>
          <w:rFonts w:ascii="Times New Roman" w:hAnsi="Times New Roman"/>
        </w:rPr>
        <w:t>mapset</w:t>
      </w:r>
      <w:proofErr w:type="spellEnd"/>
      <w:r>
        <w:rPr>
          <w:rFonts w:ascii="Times New Roman" w:hAnsi="Times New Roman"/>
        </w:rPr>
        <w:t>.</w:t>
      </w: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You should now have the Sacramento and two </w:t>
      </w:r>
      <w:proofErr w:type="spellStart"/>
      <w:r>
        <w:rPr>
          <w:rFonts w:ascii="Times New Roman" w:hAnsi="Times New Roman"/>
        </w:rPr>
        <w:t>Mapsets</w:t>
      </w:r>
      <w:proofErr w:type="spellEnd"/>
      <w:r>
        <w:rPr>
          <w:rFonts w:ascii="Times New Roman" w:hAnsi="Times New Roman"/>
        </w:rPr>
        <w:t xml:space="preserve"> created in the GIS Database (shown in Figure 3).  We can now </w:t>
      </w:r>
      <w:proofErr w:type="gramStart"/>
      <w:r>
        <w:rPr>
          <w:rFonts w:ascii="Times New Roman" w:hAnsi="Times New Roman"/>
        </w:rPr>
        <w:t>start  our</w:t>
      </w:r>
      <w:proofErr w:type="gramEnd"/>
      <w:r>
        <w:rPr>
          <w:rFonts w:ascii="Times New Roman" w:hAnsi="Times New Roman"/>
        </w:rPr>
        <w:t xml:space="preserve"> GRASS GIS Project.</w:t>
      </w: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hAnsi="Times New Roman"/>
        </w:rPr>
      </w:pPr>
      <w:r>
        <w:rPr>
          <w:noProof/>
          <w:lang w:eastAsia="en-US"/>
        </w:rPr>
        <w:drawing>
          <wp:inline distT="0" distB="0" distL="0" distR="0" wp14:anchorId="56F093AB" wp14:editId="665DE3A8">
            <wp:extent cx="3761905" cy="942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1905" cy="942857"/>
                    </a:xfrm>
                    <a:prstGeom prst="rect">
                      <a:avLst/>
                    </a:prstGeom>
                  </pic:spPr>
                </pic:pic>
              </a:graphicData>
            </a:graphic>
          </wp:inline>
        </w:drawing>
      </w:r>
    </w:p>
    <w:p w:rsidR="00E05140" w:rsidRDefault="00E05140" w:rsidP="00E05140">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3: Sacramento Location and Two </w:t>
      </w:r>
      <w:proofErr w:type="spellStart"/>
      <w:r>
        <w:rPr>
          <w:rFonts w:ascii="Times New Roman" w:hAnsi="Times New Roman"/>
          <w:b/>
          <w:color w:val="1F497D" w:themeColor="text2"/>
        </w:rPr>
        <w:t>Mapsets</w:t>
      </w:r>
      <w:proofErr w:type="spellEnd"/>
    </w:p>
    <w:p w:rsidR="001E0779" w:rsidRPr="00D4288B" w:rsidRDefault="007E2743" w:rsidP="001E0779">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 xml:space="preserve">Select ‘Classification’ </w:t>
      </w:r>
      <w:r>
        <w:rPr>
          <w:rFonts w:ascii="Times New Roman" w:hAnsi="Times New Roman"/>
        </w:rPr>
        <w:t xml:space="preserve">from the Accessible </w:t>
      </w:r>
      <w:proofErr w:type="spellStart"/>
      <w:r>
        <w:rPr>
          <w:rFonts w:ascii="Times New Roman" w:hAnsi="Times New Roman"/>
        </w:rPr>
        <w:t>mapsets</w:t>
      </w:r>
      <w:proofErr w:type="spellEnd"/>
      <w:r>
        <w:rPr>
          <w:rFonts w:ascii="Times New Roman" w:hAnsi="Times New Roman"/>
        </w:rPr>
        <w:t xml:space="preserve"> list then </w:t>
      </w:r>
      <w:r>
        <w:rPr>
          <w:rFonts w:ascii="Times New Roman" w:hAnsi="Times New Roman"/>
          <w:b/>
        </w:rPr>
        <w:t>click ‘Start GRASS’ button</w:t>
      </w:r>
      <w:r>
        <w:rPr>
          <w:rFonts w:ascii="Times New Roman" w:hAnsi="Times New Roman"/>
        </w:rPr>
        <w:t>.  This will open the GRASS GUI.</w:t>
      </w:r>
    </w:p>
    <w:p w:rsidR="00691191" w:rsidRDefault="00691191" w:rsidP="009D7515">
      <w:pPr>
        <w:pStyle w:val="NDGNormal"/>
      </w:pPr>
    </w:p>
    <w:p w:rsidR="009D7515" w:rsidRPr="006A6C54" w:rsidRDefault="009D7515" w:rsidP="00962F89">
      <w:pPr>
        <w:pStyle w:val="NDGTask1"/>
        <w:numPr>
          <w:ilvl w:val="0"/>
          <w:numId w:val="3"/>
        </w:numPr>
        <w:rPr>
          <w:rFonts w:ascii="Times New Roman" w:hAnsi="Times New Roman"/>
        </w:rPr>
      </w:pPr>
      <w:r w:rsidRPr="006A6C54">
        <w:rPr>
          <w:rFonts w:ascii="Times New Roman" w:hAnsi="Times New Roman"/>
        </w:rPr>
        <w:tab/>
      </w:r>
      <w:bookmarkStart w:id="11" w:name="_Toc396162293"/>
      <w:r w:rsidR="00962F89" w:rsidRPr="00962F89">
        <w:rPr>
          <w:rFonts w:ascii="Times New Roman" w:hAnsi="Times New Roman"/>
        </w:rPr>
        <w:t>Import and Group Imagery</w:t>
      </w:r>
      <w:r w:rsidR="00F01F85">
        <w:rPr>
          <w:rFonts w:ascii="Times New Roman" w:hAnsi="Times New Roman"/>
        </w:rPr>
        <w:t>, and Set Region</w:t>
      </w:r>
      <w:bookmarkEnd w:id="11"/>
    </w:p>
    <w:p w:rsidR="00E14756" w:rsidRDefault="00E14756" w:rsidP="00E14756">
      <w:pPr>
        <w:pStyle w:val="NDGNormal"/>
        <w:rPr>
          <w:rFonts w:ascii="Times New Roman" w:hAnsi="Times New Roman"/>
        </w:rPr>
      </w:pPr>
    </w:p>
    <w:p w:rsidR="009806C3" w:rsidRDefault="00962F89" w:rsidP="009806C3">
      <w:r>
        <w:t xml:space="preserve">In this task, we will import the raster </w:t>
      </w:r>
      <w:r w:rsidR="004944E2">
        <w:t xml:space="preserve">file that we will perform a </w:t>
      </w:r>
      <w:r>
        <w:t>supervised classification on, and create an image group.  This will prepare the imagery for input for classification.</w:t>
      </w:r>
    </w:p>
    <w:p w:rsidR="00962F89" w:rsidRDefault="00962F89" w:rsidP="009806C3"/>
    <w:p w:rsidR="00962F89" w:rsidRDefault="00962F89" w:rsidP="006547FB">
      <w:pPr>
        <w:pStyle w:val="ListParagraph"/>
        <w:numPr>
          <w:ilvl w:val="0"/>
          <w:numId w:val="12"/>
        </w:numPr>
      </w:pPr>
      <w:r>
        <w:rPr>
          <w:b/>
        </w:rPr>
        <w:t>Click File</w:t>
      </w:r>
      <w:r w:rsidRPr="00962F89">
        <w:rPr>
          <w:b/>
        </w:rPr>
        <w:sym w:font="Wingdings" w:char="F0E0"/>
      </w:r>
      <w:r>
        <w:rPr>
          <w:b/>
        </w:rPr>
        <w:t>Import Raster Data</w:t>
      </w:r>
      <w:r w:rsidRPr="00962F89">
        <w:rPr>
          <w:b/>
        </w:rPr>
        <w:sym w:font="Wingdings" w:char="F0E0"/>
      </w:r>
      <w:r>
        <w:rPr>
          <w:b/>
        </w:rPr>
        <w:t>Common formats import [</w:t>
      </w:r>
      <w:proofErr w:type="spellStart"/>
      <w:r>
        <w:rPr>
          <w:b/>
        </w:rPr>
        <w:t>r.in.gdal</w:t>
      </w:r>
      <w:proofErr w:type="spellEnd"/>
      <w:r>
        <w:rPr>
          <w:b/>
        </w:rPr>
        <w:t>]</w:t>
      </w:r>
      <w:r>
        <w:t>.  This will open the ‘Import raster data’ module window.</w:t>
      </w:r>
    </w:p>
    <w:p w:rsidR="00962F89" w:rsidRDefault="00962F89" w:rsidP="006547FB">
      <w:pPr>
        <w:pStyle w:val="ListParagraph"/>
        <w:numPr>
          <w:ilvl w:val="0"/>
          <w:numId w:val="12"/>
        </w:numPr>
      </w:pPr>
      <w:r>
        <w:rPr>
          <w:b/>
        </w:rPr>
        <w:t xml:space="preserve">Set the following options </w:t>
      </w:r>
      <w:r>
        <w:t xml:space="preserve">(see Figure </w:t>
      </w:r>
      <w:r w:rsidR="003059BE">
        <w:t>4</w:t>
      </w:r>
      <w:r>
        <w:t xml:space="preserve"> for reference)</w:t>
      </w:r>
      <w:r w:rsidRPr="00962F89">
        <w:t>:</w:t>
      </w:r>
    </w:p>
    <w:p w:rsidR="00962F89" w:rsidRDefault="00962F89" w:rsidP="006547FB">
      <w:pPr>
        <w:pStyle w:val="ListParagraph"/>
        <w:numPr>
          <w:ilvl w:val="1"/>
          <w:numId w:val="12"/>
        </w:numPr>
      </w:pPr>
      <w:r>
        <w:rPr>
          <w:b/>
        </w:rPr>
        <w:t>Source Type</w:t>
      </w:r>
      <w:r>
        <w:t>: File</w:t>
      </w:r>
    </w:p>
    <w:p w:rsidR="00962F89" w:rsidRPr="00962F89" w:rsidRDefault="00962F89" w:rsidP="006547FB">
      <w:pPr>
        <w:pStyle w:val="ListParagraph"/>
        <w:numPr>
          <w:ilvl w:val="1"/>
          <w:numId w:val="12"/>
        </w:numPr>
      </w:pPr>
      <w:r>
        <w:rPr>
          <w:b/>
        </w:rPr>
        <w:t>Source settings</w:t>
      </w:r>
    </w:p>
    <w:p w:rsidR="00962F89" w:rsidRDefault="00962F89" w:rsidP="006547FB">
      <w:pPr>
        <w:pStyle w:val="ListParagraph"/>
        <w:numPr>
          <w:ilvl w:val="2"/>
          <w:numId w:val="12"/>
        </w:numPr>
      </w:pPr>
      <w:r>
        <w:rPr>
          <w:b/>
        </w:rPr>
        <w:lastRenderedPageBreak/>
        <w:t>Format</w:t>
      </w:r>
      <w:r>
        <w:t xml:space="preserve">: </w:t>
      </w:r>
      <w:proofErr w:type="spellStart"/>
      <w:r>
        <w:t>Erdas</w:t>
      </w:r>
      <w:proofErr w:type="spellEnd"/>
      <w:r>
        <w:t xml:space="preserve"> Imagine Images (.</w:t>
      </w:r>
      <w:proofErr w:type="spellStart"/>
      <w:r>
        <w:t>img</w:t>
      </w:r>
      <w:proofErr w:type="spellEnd"/>
      <w:r>
        <w:t>)</w:t>
      </w:r>
    </w:p>
    <w:p w:rsidR="00962F89" w:rsidRDefault="00962F89" w:rsidP="006547FB">
      <w:pPr>
        <w:pStyle w:val="ListParagraph"/>
        <w:numPr>
          <w:ilvl w:val="2"/>
          <w:numId w:val="12"/>
        </w:numPr>
      </w:pPr>
      <w:r>
        <w:rPr>
          <w:b/>
        </w:rPr>
        <w:t>File</w:t>
      </w:r>
      <w:r>
        <w:t>: &lt;lab directory&gt;\</w:t>
      </w:r>
      <w:proofErr w:type="spellStart"/>
      <w:r>
        <w:t>tm_sacsub.img</w:t>
      </w:r>
      <w:proofErr w:type="spellEnd"/>
    </w:p>
    <w:p w:rsidR="00962F89" w:rsidRDefault="00962F89" w:rsidP="006547FB">
      <w:pPr>
        <w:pStyle w:val="ListParagraph"/>
        <w:numPr>
          <w:ilvl w:val="1"/>
          <w:numId w:val="12"/>
        </w:numPr>
      </w:pPr>
      <w:r>
        <w:rPr>
          <w:b/>
        </w:rPr>
        <w:t>List of GDAL layers</w:t>
      </w:r>
    </w:p>
    <w:p w:rsidR="00962F89" w:rsidRDefault="00962F89" w:rsidP="006547FB">
      <w:pPr>
        <w:pStyle w:val="ListParagraph"/>
        <w:numPr>
          <w:ilvl w:val="2"/>
          <w:numId w:val="12"/>
        </w:numPr>
      </w:pPr>
      <w:proofErr w:type="spellStart"/>
      <w:r>
        <w:rPr>
          <w:b/>
        </w:rPr>
        <w:t>tm_sacsub.img</w:t>
      </w:r>
      <w:proofErr w:type="spellEnd"/>
      <w:r>
        <w:t>: checked</w:t>
      </w:r>
    </w:p>
    <w:p w:rsidR="00962F89" w:rsidRDefault="00962F89" w:rsidP="006547FB">
      <w:pPr>
        <w:pStyle w:val="ListParagraph"/>
        <w:numPr>
          <w:ilvl w:val="1"/>
          <w:numId w:val="12"/>
        </w:numPr>
      </w:pPr>
      <w:r>
        <w:rPr>
          <w:b/>
        </w:rPr>
        <w:t>Add imported layers into layer tree</w:t>
      </w:r>
      <w:r>
        <w:t>: unchecked</w:t>
      </w:r>
    </w:p>
    <w:p w:rsidR="00962F89" w:rsidRDefault="00962F89" w:rsidP="00962F89"/>
    <w:p w:rsidR="00962F89" w:rsidRDefault="00962F89" w:rsidP="00962F89">
      <w:pPr>
        <w:jc w:val="center"/>
      </w:pPr>
      <w:r>
        <w:rPr>
          <w:noProof/>
          <w:lang w:eastAsia="en-US"/>
        </w:rPr>
        <w:drawing>
          <wp:inline distT="0" distB="0" distL="0" distR="0" wp14:anchorId="5A989F1A" wp14:editId="1E03F2B9">
            <wp:extent cx="4482482" cy="3944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3380" cy="3945470"/>
                    </a:xfrm>
                    <a:prstGeom prst="rect">
                      <a:avLst/>
                    </a:prstGeom>
                  </pic:spPr>
                </pic:pic>
              </a:graphicData>
            </a:graphic>
          </wp:inline>
        </w:drawing>
      </w:r>
    </w:p>
    <w:p w:rsidR="00962F89" w:rsidRDefault="003059BE" w:rsidP="00962F89">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4</w:t>
      </w:r>
      <w:r w:rsidR="00962F89">
        <w:rPr>
          <w:rFonts w:ascii="Times New Roman" w:hAnsi="Times New Roman"/>
          <w:b/>
          <w:color w:val="1F497D" w:themeColor="text2"/>
        </w:rPr>
        <w:t xml:space="preserve">: Import raster data Options to Import </w:t>
      </w:r>
      <w:proofErr w:type="spellStart"/>
      <w:r w:rsidR="00962F89">
        <w:rPr>
          <w:rFonts w:ascii="Times New Roman" w:hAnsi="Times New Roman"/>
          <w:b/>
          <w:color w:val="1F497D" w:themeColor="text2"/>
        </w:rPr>
        <w:t>tm_sacsub.img</w:t>
      </w:r>
      <w:proofErr w:type="spellEnd"/>
    </w:p>
    <w:p w:rsidR="00962F89" w:rsidRDefault="002F2101" w:rsidP="006547FB">
      <w:pPr>
        <w:pStyle w:val="ListParagraph"/>
        <w:numPr>
          <w:ilvl w:val="0"/>
          <w:numId w:val="12"/>
        </w:numPr>
      </w:pPr>
      <w:r>
        <w:rPr>
          <w:b/>
        </w:rPr>
        <w:t>Click ‘Import’ button</w:t>
      </w:r>
      <w:r>
        <w:t xml:space="preserve"> then </w:t>
      </w:r>
      <w:r>
        <w:rPr>
          <w:b/>
        </w:rPr>
        <w:t>click ‘Close’ button</w:t>
      </w:r>
      <w:r>
        <w:t xml:space="preserve"> to close the dialog.</w:t>
      </w:r>
    </w:p>
    <w:p w:rsidR="002F2101" w:rsidRDefault="002F2101" w:rsidP="006547FB">
      <w:pPr>
        <w:pStyle w:val="ListParagraph"/>
        <w:numPr>
          <w:ilvl w:val="0"/>
          <w:numId w:val="12"/>
        </w:numPr>
      </w:pPr>
      <w:r w:rsidRPr="002F2101">
        <w:rPr>
          <w:b/>
        </w:rPr>
        <w:t>Select the Layer Manager window</w:t>
      </w:r>
      <w:r>
        <w:t xml:space="preserve"> and </w:t>
      </w:r>
      <w:r w:rsidRPr="002F2101">
        <w:rPr>
          <w:b/>
        </w:rPr>
        <w:t xml:space="preserve">select the </w:t>
      </w:r>
      <w:r>
        <w:rPr>
          <w:b/>
        </w:rPr>
        <w:t>‘</w:t>
      </w:r>
      <w:r w:rsidRPr="002F2101">
        <w:rPr>
          <w:b/>
        </w:rPr>
        <w:t>Command console</w:t>
      </w:r>
      <w:r>
        <w:rPr>
          <w:b/>
        </w:rPr>
        <w:t>’</w:t>
      </w:r>
      <w:r w:rsidRPr="002F2101">
        <w:rPr>
          <w:b/>
        </w:rPr>
        <w:t xml:space="preserve"> tab</w:t>
      </w:r>
      <w:r>
        <w:t xml:space="preserve"> if it is not already selected (shown in Figure </w:t>
      </w:r>
      <w:r w:rsidR="003059BE">
        <w:t>5</w:t>
      </w:r>
      <w:r>
        <w:t xml:space="preserve">). The console displays the results of the import function.  </w:t>
      </w:r>
    </w:p>
    <w:p w:rsidR="002F2101" w:rsidRDefault="002F2101" w:rsidP="002F2101"/>
    <w:p w:rsidR="002F2101" w:rsidRDefault="002F2101" w:rsidP="002F2101">
      <w:pPr>
        <w:jc w:val="center"/>
      </w:pPr>
      <w:r>
        <w:rPr>
          <w:noProof/>
          <w:lang w:eastAsia="en-US"/>
        </w:rPr>
        <w:lastRenderedPageBreak/>
        <w:drawing>
          <wp:inline distT="0" distB="0" distL="0" distR="0" wp14:anchorId="5F0147F4" wp14:editId="55A4C810">
            <wp:extent cx="3476846" cy="29780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77197" cy="2978389"/>
                    </a:xfrm>
                    <a:prstGeom prst="rect">
                      <a:avLst/>
                    </a:prstGeom>
                  </pic:spPr>
                </pic:pic>
              </a:graphicData>
            </a:graphic>
          </wp:inline>
        </w:drawing>
      </w:r>
    </w:p>
    <w:p w:rsidR="002F2101" w:rsidRDefault="003059BE" w:rsidP="002F2101">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5</w:t>
      </w:r>
      <w:r w:rsidR="002F2101">
        <w:rPr>
          <w:rFonts w:ascii="Times New Roman" w:hAnsi="Times New Roman"/>
          <w:b/>
          <w:color w:val="1F497D" w:themeColor="text2"/>
        </w:rPr>
        <w:t>: Results of Raster Import Module Tool</w:t>
      </w:r>
    </w:p>
    <w:p w:rsidR="002F2101" w:rsidRDefault="002F2101" w:rsidP="002F2101">
      <w:r>
        <w:t xml:space="preserve">Note that the tool imported six </w:t>
      </w:r>
      <w:proofErr w:type="spellStart"/>
      <w:r>
        <w:t>rasters</w:t>
      </w:r>
      <w:proofErr w:type="spellEnd"/>
      <w:proofErr w:type="gramStart"/>
      <w:r>
        <w:t>;</w:t>
      </w:r>
      <w:proofErr w:type="gramEnd"/>
      <w:r>
        <w:t xml:space="preserve"> one raster for each raster band.  GRASS treats each band as a separate </w:t>
      </w:r>
      <w:r w:rsidRPr="002F2101">
        <w:rPr>
          <w:i/>
        </w:rPr>
        <w:t>raster</w:t>
      </w:r>
      <w:r>
        <w:t xml:space="preserve"> </w:t>
      </w:r>
      <w:r>
        <w:rPr>
          <w:i/>
        </w:rPr>
        <w:t>map</w:t>
      </w:r>
      <w:r>
        <w:t xml:space="preserve">.  Each band </w:t>
      </w:r>
      <w:proofErr w:type="gramStart"/>
      <w:r>
        <w:t>can be visualized</w:t>
      </w:r>
      <w:proofErr w:type="gramEnd"/>
      <w:r>
        <w:t xml:space="preserve"> separately, or, if desired, a composite can be created, such as the composite created in Lab 3 for this course.  </w:t>
      </w:r>
    </w:p>
    <w:p w:rsidR="002F2101" w:rsidRDefault="002F2101" w:rsidP="002F2101"/>
    <w:p w:rsidR="002F2101" w:rsidRDefault="002F2101" w:rsidP="002F2101">
      <w:r>
        <w:t xml:space="preserve">To perform an image classification, the raster maps (bands) </w:t>
      </w:r>
      <w:proofErr w:type="gramStart"/>
      <w:r>
        <w:t>must be combined</w:t>
      </w:r>
      <w:proofErr w:type="gramEnd"/>
      <w:r>
        <w:t xml:space="preserve"> in to a group and subgroup.  A group is a collection of raster maps.  A subgroup is a subset of the group’s raster maps that </w:t>
      </w:r>
      <w:proofErr w:type="gramStart"/>
      <w:r>
        <w:t>will be utilized</w:t>
      </w:r>
      <w:proofErr w:type="gramEnd"/>
      <w:r>
        <w:t xml:space="preserve"> in the image classification.  So, for instance, if you had a group of bands 1</w:t>
      </w:r>
      <w:proofErr w:type="gramStart"/>
      <w:r>
        <w:t>,2,3,4,5,6</w:t>
      </w:r>
      <w:proofErr w:type="gramEnd"/>
      <w:r>
        <w:t>, but only wanted to use bands 3, and 4 for analysis, you would create a subgroup containing only bands 3 and 4.</w:t>
      </w:r>
    </w:p>
    <w:p w:rsidR="007516B7" w:rsidRDefault="007516B7" w:rsidP="002F2101"/>
    <w:p w:rsidR="007516B7" w:rsidRDefault="007516B7" w:rsidP="002F2101">
      <w:r>
        <w:t xml:space="preserve">When we imported </w:t>
      </w:r>
      <w:proofErr w:type="spellStart"/>
      <w:r>
        <w:t>tm_sacsub</w:t>
      </w:r>
      <w:proofErr w:type="spellEnd"/>
      <w:r>
        <w:t>, GRASS created a group for us named ‘</w:t>
      </w:r>
      <w:proofErr w:type="spellStart"/>
      <w:r>
        <w:t>tm_sacsub</w:t>
      </w:r>
      <w:proofErr w:type="spellEnd"/>
      <w:r>
        <w:t xml:space="preserve">’.  We will edit the group containing all </w:t>
      </w:r>
      <w:proofErr w:type="gramStart"/>
      <w:r>
        <w:t>6</w:t>
      </w:r>
      <w:proofErr w:type="gramEnd"/>
      <w:r>
        <w:t xml:space="preserve"> raster maps to add a subgroup containing all of the raster maps, since we will use all bands for our unsupervised classification.</w:t>
      </w:r>
    </w:p>
    <w:p w:rsidR="007516B7" w:rsidRDefault="007516B7" w:rsidP="002F2101"/>
    <w:p w:rsidR="007516B7" w:rsidRDefault="007516B7" w:rsidP="006547FB">
      <w:pPr>
        <w:pStyle w:val="ListParagraph"/>
        <w:numPr>
          <w:ilvl w:val="0"/>
          <w:numId w:val="12"/>
        </w:numPr>
      </w:pPr>
      <w:r>
        <w:rPr>
          <w:b/>
        </w:rPr>
        <w:t>Click Imagery</w:t>
      </w:r>
      <w:r w:rsidRPr="007516B7">
        <w:rPr>
          <w:b/>
        </w:rPr>
        <w:sym w:font="Wingdings" w:char="F0E0"/>
      </w:r>
      <w:r>
        <w:rPr>
          <w:b/>
        </w:rPr>
        <w:t>Develop images and groups</w:t>
      </w:r>
      <w:r w:rsidRPr="007516B7">
        <w:rPr>
          <w:b/>
        </w:rPr>
        <w:sym w:font="Wingdings" w:char="F0E0"/>
      </w:r>
      <w:r>
        <w:rPr>
          <w:b/>
        </w:rPr>
        <w:t>Create/edit group [</w:t>
      </w:r>
      <w:proofErr w:type="spellStart"/>
      <w:r>
        <w:rPr>
          <w:b/>
        </w:rPr>
        <w:t>i.group</w:t>
      </w:r>
      <w:proofErr w:type="spellEnd"/>
      <w:r>
        <w:rPr>
          <w:b/>
        </w:rPr>
        <w:t>]</w:t>
      </w:r>
      <w:r>
        <w:t>.  This will open the ‘Create or edit imagery groups’ tool.</w:t>
      </w:r>
    </w:p>
    <w:p w:rsidR="007516B7" w:rsidRDefault="007516B7" w:rsidP="006547FB">
      <w:pPr>
        <w:pStyle w:val="ListParagraph"/>
        <w:numPr>
          <w:ilvl w:val="0"/>
          <w:numId w:val="12"/>
        </w:numPr>
      </w:pPr>
      <w:r>
        <w:rPr>
          <w:b/>
        </w:rPr>
        <w:t>Enter ‘</w:t>
      </w:r>
      <w:proofErr w:type="spellStart"/>
      <w:r>
        <w:rPr>
          <w:b/>
        </w:rPr>
        <w:t>tm_sacsub</w:t>
      </w:r>
      <w:r w:rsidR="00F01F85">
        <w:rPr>
          <w:b/>
        </w:rPr>
        <w:t>_group</w:t>
      </w:r>
      <w:proofErr w:type="spellEnd"/>
      <w:r>
        <w:rPr>
          <w:b/>
        </w:rPr>
        <w:t xml:space="preserve">’ as the </w:t>
      </w:r>
      <w:proofErr w:type="gramStart"/>
      <w:r>
        <w:rPr>
          <w:b/>
        </w:rPr>
        <w:t>group  name</w:t>
      </w:r>
      <w:proofErr w:type="gramEnd"/>
      <w:r>
        <w:t xml:space="preserve"> in the top dropdown box.  The ‘Layers in selected group’ should automatically populate with the </w:t>
      </w:r>
      <w:proofErr w:type="gramStart"/>
      <w:r>
        <w:t xml:space="preserve">six </w:t>
      </w:r>
      <w:proofErr w:type="spellStart"/>
      <w:r>
        <w:t>tm_</w:t>
      </w:r>
      <w:r w:rsidR="003059BE">
        <w:t>sacsub</w:t>
      </w:r>
      <w:proofErr w:type="spellEnd"/>
      <w:proofErr w:type="gramEnd"/>
      <w:r w:rsidR="003059BE">
        <w:t xml:space="preserve"> raster maps (see Figure 6</w:t>
      </w:r>
      <w:r>
        <w:t>).</w:t>
      </w:r>
    </w:p>
    <w:p w:rsidR="00F01F85" w:rsidRDefault="00F01F85" w:rsidP="006547FB">
      <w:pPr>
        <w:pStyle w:val="ListParagraph"/>
        <w:numPr>
          <w:ilvl w:val="1"/>
          <w:numId w:val="12"/>
        </w:numPr>
      </w:pPr>
      <w:r>
        <w:t xml:space="preserve">If the layers do not populate, click ‘Add’ and check the boxes next to the </w:t>
      </w:r>
      <w:proofErr w:type="gramStart"/>
      <w:r>
        <w:t xml:space="preserve">six </w:t>
      </w:r>
      <w:proofErr w:type="spellStart"/>
      <w:r>
        <w:t>tm_sacsub.</w:t>
      </w:r>
      <w:r>
        <w:rPr>
          <w:i/>
        </w:rPr>
        <w:t>n</w:t>
      </w:r>
      <w:proofErr w:type="spellEnd"/>
      <w:proofErr w:type="gramEnd"/>
      <w:r>
        <w:t xml:space="preserve"> maps.</w:t>
      </w:r>
    </w:p>
    <w:p w:rsidR="007516B7" w:rsidRDefault="007516B7" w:rsidP="007516B7"/>
    <w:p w:rsidR="007516B7" w:rsidRDefault="00F01F85" w:rsidP="007516B7">
      <w:pPr>
        <w:jc w:val="center"/>
      </w:pPr>
      <w:r>
        <w:rPr>
          <w:noProof/>
          <w:lang w:eastAsia="en-US"/>
        </w:rPr>
        <w:lastRenderedPageBreak/>
        <w:drawing>
          <wp:inline distT="0" distB="0" distL="0" distR="0" wp14:anchorId="665D2274" wp14:editId="720F8582">
            <wp:extent cx="3296093" cy="2653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0273" cy="2656871"/>
                    </a:xfrm>
                    <a:prstGeom prst="rect">
                      <a:avLst/>
                    </a:prstGeom>
                  </pic:spPr>
                </pic:pic>
              </a:graphicData>
            </a:graphic>
          </wp:inline>
        </w:drawing>
      </w:r>
    </w:p>
    <w:p w:rsidR="007516B7" w:rsidRDefault="003059BE" w:rsidP="007516B7">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6</w:t>
      </w:r>
      <w:r w:rsidR="007516B7">
        <w:rPr>
          <w:rFonts w:ascii="Times New Roman" w:hAnsi="Times New Roman"/>
          <w:b/>
          <w:color w:val="1F497D" w:themeColor="text2"/>
        </w:rPr>
        <w:t xml:space="preserve">: Editing </w:t>
      </w:r>
      <w:proofErr w:type="spellStart"/>
      <w:r w:rsidR="007516B7">
        <w:rPr>
          <w:rFonts w:ascii="Times New Roman" w:hAnsi="Times New Roman"/>
          <w:b/>
          <w:color w:val="1F497D" w:themeColor="text2"/>
        </w:rPr>
        <w:t>tm_sacsub</w:t>
      </w:r>
      <w:proofErr w:type="spellEnd"/>
      <w:r w:rsidR="007516B7">
        <w:rPr>
          <w:rFonts w:ascii="Times New Roman" w:hAnsi="Times New Roman"/>
          <w:b/>
          <w:color w:val="1F497D" w:themeColor="text2"/>
        </w:rPr>
        <w:t xml:space="preserve"> Imagery Group</w:t>
      </w:r>
    </w:p>
    <w:p w:rsidR="007516B7" w:rsidRDefault="007516B7" w:rsidP="006547FB">
      <w:pPr>
        <w:pStyle w:val="ListParagraph"/>
        <w:numPr>
          <w:ilvl w:val="0"/>
          <w:numId w:val="12"/>
        </w:numPr>
      </w:pPr>
      <w:r>
        <w:rPr>
          <w:b/>
        </w:rPr>
        <w:t>Check ‘Define also sub-group…</w:t>
      </w:r>
      <w:proofErr w:type="gramStart"/>
      <w:r>
        <w:rPr>
          <w:b/>
        </w:rPr>
        <w:t>’</w:t>
      </w:r>
      <w:r>
        <w:t>.</w:t>
      </w:r>
      <w:proofErr w:type="gramEnd"/>
    </w:p>
    <w:p w:rsidR="007516B7" w:rsidRDefault="007516B7" w:rsidP="006547FB">
      <w:pPr>
        <w:pStyle w:val="ListParagraph"/>
        <w:numPr>
          <w:ilvl w:val="0"/>
          <w:numId w:val="12"/>
        </w:numPr>
      </w:pPr>
      <w:proofErr w:type="gramStart"/>
      <w:r>
        <w:rPr>
          <w:b/>
        </w:rPr>
        <w:t xml:space="preserve">Click OK </w:t>
      </w:r>
      <w:r>
        <w:t>to add the sub-group and dismiss the tool.</w:t>
      </w:r>
      <w:proofErr w:type="gramEnd"/>
    </w:p>
    <w:p w:rsidR="007516B7" w:rsidRDefault="007516B7" w:rsidP="00F01F85"/>
    <w:p w:rsidR="007C3E97" w:rsidRDefault="00F01F85"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t xml:space="preserve">Now that the imagery has been loaded, and a group and subgroup </w:t>
      </w:r>
      <w:proofErr w:type="gramStart"/>
      <w:r>
        <w:t>have been specified</w:t>
      </w:r>
      <w:proofErr w:type="gramEnd"/>
      <w:r>
        <w:t xml:space="preserve">, </w:t>
      </w:r>
      <w:r w:rsidR="007C3E97">
        <w:t>the last step is to set the region.  If you recall from Lab 3</w:t>
      </w:r>
      <w:r w:rsidR="007C3E97" w:rsidRPr="007C3E97">
        <w:t xml:space="preserve">, </w:t>
      </w:r>
      <w:r w:rsidR="007C3E97">
        <w:t>a</w:t>
      </w:r>
      <w:r w:rsidR="007C3E97" w:rsidRPr="007C3E97">
        <w:t xml:space="preserve"> Region is a subset of a Location defined by a rectangular bounding box.  The Region is important for raster</w:t>
      </w:r>
      <w:r w:rsidR="007C3E97">
        <w:t xml:space="preserve"> and imagery</w:t>
      </w:r>
      <w:r w:rsidR="007C3E97" w:rsidRPr="007C3E97">
        <w:t xml:space="preserve"> operations as it bounds the area (region) that will participate in any raster </w:t>
      </w:r>
      <w:r w:rsidR="007C3E97">
        <w:t xml:space="preserve">and imagery </w:t>
      </w:r>
      <w:r w:rsidR="007C3E97" w:rsidRPr="007C3E97">
        <w:t xml:space="preserve">operations executed in GRASS.  A Region </w:t>
      </w:r>
      <w:r w:rsidR="007C3E97">
        <w:t>is</w:t>
      </w:r>
      <w:r w:rsidR="007C3E97" w:rsidRPr="007C3E97">
        <w:t xml:space="preserve"> an operating parameter set when working in GRASS.</w:t>
      </w: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roofErr w:type="gramStart"/>
      <w:r>
        <w:t>Let’s</w:t>
      </w:r>
      <w:proofErr w:type="gramEnd"/>
      <w:r>
        <w:t xml:space="preserve"> set the region equal to one of the </w:t>
      </w:r>
      <w:proofErr w:type="spellStart"/>
      <w:r>
        <w:t>tm_sacsub</w:t>
      </w:r>
      <w:proofErr w:type="spellEnd"/>
      <w:r>
        <w:t xml:space="preserve"> raster maps.</w:t>
      </w: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0B6E83" w:rsidRDefault="000B6E83"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Click Settings</w:t>
      </w:r>
      <w:r w:rsidRPr="000B6E83">
        <w:rPr>
          <w:b/>
        </w:rPr>
        <w:sym w:font="Wingdings" w:char="F0E0"/>
      </w:r>
      <w:r>
        <w:rPr>
          <w:b/>
        </w:rPr>
        <w:t>Region</w:t>
      </w:r>
      <w:r w:rsidRPr="000B6E83">
        <w:rPr>
          <w:b/>
        </w:rPr>
        <w:sym w:font="Wingdings" w:char="F0E0"/>
      </w:r>
      <w:r>
        <w:rPr>
          <w:b/>
        </w:rPr>
        <w:t>Set region [region]</w:t>
      </w:r>
      <w:r>
        <w:t xml:space="preserve"> on the Layer Manager window.</w:t>
      </w:r>
      <w:r w:rsidR="002777EF">
        <w:t xml:space="preserve">  This will open the region tool.</w:t>
      </w:r>
    </w:p>
    <w:p w:rsidR="002777EF" w:rsidRDefault="002777EF"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Set the following options</w:t>
      </w:r>
      <w:r>
        <w:t>:</w:t>
      </w:r>
    </w:p>
    <w:p w:rsidR="002777EF" w:rsidRDefault="002777EF" w:rsidP="006547FB">
      <w:pPr>
        <w:pStyle w:val="ListParagraph"/>
        <w:numPr>
          <w:ilvl w:val="1"/>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 xml:space="preserve"> [multiple] Set region to match this raster map</w:t>
      </w:r>
      <w:r>
        <w:t xml:space="preserve">: </w:t>
      </w:r>
      <w:r w:rsidRPr="002777EF">
        <w:t>tm_sacsub.1@Classification</w:t>
      </w:r>
    </w:p>
    <w:p w:rsidR="002777EF" w:rsidRDefault="002777EF" w:rsidP="006547FB">
      <w:pPr>
        <w:pStyle w:val="ListParagraph"/>
        <w:numPr>
          <w:ilvl w:val="2"/>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sidRPr="002777EF">
        <w:t xml:space="preserve">Note: </w:t>
      </w:r>
      <w:r>
        <w:t xml:space="preserve">The ‘@Classification’ denotes that tm_sacsub.1 is stored in the ‘Classification’ </w:t>
      </w:r>
      <w:proofErr w:type="spellStart"/>
      <w:r>
        <w:t>mapset</w:t>
      </w:r>
      <w:proofErr w:type="spellEnd"/>
      <w:r>
        <w:t>.</w:t>
      </w:r>
    </w:p>
    <w:p w:rsidR="002777EF" w:rsidRDefault="002777EF"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Click ‘Run’</w:t>
      </w:r>
      <w:r>
        <w:t>.  The tool will switch to the ‘Command output’ tab.  If you do not see any line that begins with the word ‘ERROR’, then the region has been successfully set.</w:t>
      </w:r>
    </w:p>
    <w:p w:rsidR="002777EF" w:rsidRPr="002777EF" w:rsidRDefault="002777EF"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 xml:space="preserve">Click ‘Close’ </w:t>
      </w:r>
      <w:r>
        <w:t>to close the region tool.</w:t>
      </w: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0B6E83" w:rsidRDefault="002777EF"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t>With the imagery loaded, group and subgroup defined, and region set, we can now perform the unsupervised classification.</w:t>
      </w:r>
    </w:p>
    <w:p w:rsidR="003059BE" w:rsidRDefault="003059BE"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3059BE" w:rsidRPr="007C3E97" w:rsidRDefault="003059BE"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8F58E4" w:rsidRDefault="008F58E4" w:rsidP="00316D81">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rPr>
          <w:rFonts w:asciiTheme="minorHAnsi" w:eastAsia="MS Mincho" w:hAnsiTheme="minorHAnsi"/>
          <w:szCs w:val="24"/>
          <w:lang w:eastAsia="ja-JP"/>
        </w:rPr>
      </w:pPr>
    </w:p>
    <w:p w:rsidR="002777EF" w:rsidRPr="006A6C54" w:rsidRDefault="002777EF" w:rsidP="00316D81">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rPr>
          <w:i/>
        </w:rPr>
      </w:pPr>
    </w:p>
    <w:p w:rsidR="0099247D" w:rsidRPr="006A6C54" w:rsidRDefault="0099247D" w:rsidP="00F01F85">
      <w:pPr>
        <w:pStyle w:val="NDGTask1"/>
        <w:numPr>
          <w:ilvl w:val="0"/>
          <w:numId w:val="3"/>
        </w:numPr>
        <w:rPr>
          <w:rFonts w:ascii="Times New Roman" w:hAnsi="Times New Roman"/>
        </w:rPr>
      </w:pPr>
      <w:r w:rsidRPr="006A6C54">
        <w:rPr>
          <w:rFonts w:ascii="Times New Roman" w:hAnsi="Times New Roman"/>
        </w:rPr>
        <w:lastRenderedPageBreak/>
        <w:tab/>
      </w:r>
      <w:bookmarkStart w:id="12" w:name="_Toc396162294"/>
      <w:r w:rsidR="00B278EF">
        <w:rPr>
          <w:rFonts w:ascii="Times New Roman" w:hAnsi="Times New Roman"/>
        </w:rPr>
        <w:t>Create Training Dataset</w:t>
      </w:r>
      <w:bookmarkEnd w:id="12"/>
    </w:p>
    <w:p w:rsidR="0099247D" w:rsidRPr="006A6C54" w:rsidRDefault="0099247D" w:rsidP="0099247D">
      <w:pPr>
        <w:pStyle w:val="NDGNormal"/>
        <w:rPr>
          <w:rFonts w:ascii="Times New Roman" w:hAnsi="Times New Roman"/>
        </w:rPr>
      </w:pPr>
    </w:p>
    <w:p w:rsidR="00A01ED3" w:rsidRDefault="007B7926" w:rsidP="001456CB">
      <w:r>
        <w:t xml:space="preserve">In </w:t>
      </w:r>
      <w:r w:rsidR="003059BE">
        <w:t xml:space="preserve">this task, we will perform a </w:t>
      </w:r>
      <w:r>
        <w:t>sup</w:t>
      </w:r>
      <w:r w:rsidR="003059BE">
        <w:t>ervised classification</w:t>
      </w:r>
      <w:r w:rsidR="00A01ED3">
        <w:t>.  There are two steps when performing a supervised classification: training, and classification.  In the training</w:t>
      </w:r>
      <w:r w:rsidR="00B278EF">
        <w:t xml:space="preserve"> step, a training data</w:t>
      </w:r>
      <w:r w:rsidR="00A01ED3">
        <w:t xml:space="preserve">set </w:t>
      </w:r>
      <w:proofErr w:type="gramStart"/>
      <w:r w:rsidR="00A01ED3">
        <w:t>is created</w:t>
      </w:r>
      <w:proofErr w:type="gramEnd"/>
      <w:r w:rsidR="00A01ED3">
        <w:t xml:space="preserve"> that classifies sample portions of the input imagery.  This traini</w:t>
      </w:r>
      <w:r w:rsidR="00B278EF">
        <w:t>ng data</w:t>
      </w:r>
      <w:r w:rsidR="00A01ED3">
        <w:t xml:space="preserve">set </w:t>
      </w:r>
      <w:proofErr w:type="gramStart"/>
      <w:r w:rsidR="00A01ED3">
        <w:t>will then be passed</w:t>
      </w:r>
      <w:proofErr w:type="gramEnd"/>
      <w:r w:rsidR="00A01ED3">
        <w:t xml:space="preserve"> to step two where it will be used when determining how to classify the image.  You can think of it as the user (you) showing the computer a few examples of how you would like have the image classified, and then letting the computer rely on your examples to classify the rest of the image based on what it learned from you.</w:t>
      </w:r>
    </w:p>
    <w:p w:rsidR="00A01ED3" w:rsidRDefault="00A01ED3" w:rsidP="001456CB"/>
    <w:p w:rsidR="00A01ED3" w:rsidRDefault="00A01ED3" w:rsidP="001456CB">
      <w:r>
        <w:t xml:space="preserve">For the first step, training, we will create a new vector </w:t>
      </w:r>
      <w:proofErr w:type="gramStart"/>
      <w:r>
        <w:t>map and digitize a few sample areas of the image</w:t>
      </w:r>
      <w:proofErr w:type="gramEnd"/>
      <w:r>
        <w:t xml:space="preserve"> and set the classes we wish to have similar areas classified as when the computer performs the supervised classification.  Next, we will convert the vector map to a raster </w:t>
      </w:r>
      <w:proofErr w:type="gramStart"/>
      <w:r>
        <w:t>map which</w:t>
      </w:r>
      <w:proofErr w:type="gramEnd"/>
      <w:r>
        <w:t xml:space="preserve"> will then be pass to step two for use in classification.  </w:t>
      </w:r>
      <w:proofErr w:type="gramStart"/>
      <w:r>
        <w:t>Let’s</w:t>
      </w:r>
      <w:proofErr w:type="gramEnd"/>
      <w:r>
        <w:t xml:space="preserve"> perform the training step no</w:t>
      </w:r>
      <w:r w:rsidR="000E09D8">
        <w:t>w</w:t>
      </w:r>
      <w:r>
        <w:t>.</w:t>
      </w:r>
    </w:p>
    <w:p w:rsidR="007B7926" w:rsidRDefault="007B7926" w:rsidP="001456CB"/>
    <w:p w:rsidR="007B7926" w:rsidRDefault="000E09D8" w:rsidP="006547FB">
      <w:pPr>
        <w:pStyle w:val="ListParagraph"/>
        <w:numPr>
          <w:ilvl w:val="0"/>
          <w:numId w:val="13"/>
        </w:numPr>
      </w:pPr>
      <w:r>
        <w:rPr>
          <w:b/>
        </w:rPr>
        <w:t>Click Vector</w:t>
      </w:r>
      <w:r w:rsidR="007B7926" w:rsidRPr="007B7926">
        <w:rPr>
          <w:b/>
        </w:rPr>
        <w:sym w:font="Wingdings" w:char="F0E0"/>
      </w:r>
      <w:r>
        <w:rPr>
          <w:b/>
        </w:rPr>
        <w:t>Develop vector map</w:t>
      </w:r>
      <w:r w:rsidR="007B7926" w:rsidRPr="007B7926">
        <w:rPr>
          <w:b/>
        </w:rPr>
        <w:sym w:font="Wingdings" w:char="F0E0"/>
      </w:r>
      <w:r>
        <w:rPr>
          <w:b/>
        </w:rPr>
        <w:t>Create new vector map</w:t>
      </w:r>
      <w:r w:rsidR="007B7926">
        <w:t xml:space="preserve"> from the Layer Manager </w:t>
      </w:r>
      <w:proofErr w:type="gramStart"/>
      <w:r w:rsidR="007B7926">
        <w:t>menu</w:t>
      </w:r>
      <w:proofErr w:type="gramEnd"/>
      <w:r w:rsidR="007B7926">
        <w:t xml:space="preserve"> bar.  This will open the </w:t>
      </w:r>
      <w:r>
        <w:t>‘Create new vector map’ dialog</w:t>
      </w:r>
      <w:r w:rsidR="007B7926">
        <w:t>.</w:t>
      </w:r>
    </w:p>
    <w:p w:rsidR="000E09D8" w:rsidRDefault="000E09D8" w:rsidP="006547FB">
      <w:pPr>
        <w:pStyle w:val="ListParagraph"/>
        <w:numPr>
          <w:ilvl w:val="0"/>
          <w:numId w:val="13"/>
        </w:numPr>
      </w:pPr>
      <w:r>
        <w:rPr>
          <w:b/>
        </w:rPr>
        <w:t>Set the following options</w:t>
      </w:r>
      <w:r>
        <w:t>:</w:t>
      </w:r>
    </w:p>
    <w:p w:rsidR="000E09D8" w:rsidRDefault="000E09D8" w:rsidP="000E09D8">
      <w:pPr>
        <w:pStyle w:val="ListParagraph"/>
        <w:numPr>
          <w:ilvl w:val="1"/>
          <w:numId w:val="13"/>
        </w:numPr>
      </w:pPr>
      <w:r>
        <w:rPr>
          <w:b/>
        </w:rPr>
        <w:t>Name</w:t>
      </w:r>
      <w:r>
        <w:t>: Training</w:t>
      </w:r>
    </w:p>
    <w:p w:rsidR="000E09D8" w:rsidRDefault="000E09D8" w:rsidP="000E09D8">
      <w:pPr>
        <w:pStyle w:val="ListParagraph"/>
        <w:numPr>
          <w:ilvl w:val="1"/>
          <w:numId w:val="13"/>
        </w:numPr>
      </w:pPr>
      <w:r>
        <w:rPr>
          <w:b/>
        </w:rPr>
        <w:t>Create attribute table</w:t>
      </w:r>
      <w:r>
        <w:t>: checked</w:t>
      </w:r>
    </w:p>
    <w:p w:rsidR="000E09D8" w:rsidRDefault="000E09D8" w:rsidP="000E09D8">
      <w:pPr>
        <w:pStyle w:val="ListParagraph"/>
        <w:numPr>
          <w:ilvl w:val="2"/>
          <w:numId w:val="13"/>
        </w:numPr>
      </w:pPr>
      <w:r>
        <w:rPr>
          <w:b/>
        </w:rPr>
        <w:t>Key column</w:t>
      </w:r>
      <w:r>
        <w:t>: category</w:t>
      </w:r>
    </w:p>
    <w:p w:rsidR="000E09D8" w:rsidRDefault="000E09D8" w:rsidP="000E09D8">
      <w:pPr>
        <w:pStyle w:val="ListParagraph"/>
        <w:numPr>
          <w:ilvl w:val="1"/>
          <w:numId w:val="13"/>
        </w:numPr>
      </w:pPr>
      <w:r>
        <w:rPr>
          <w:b/>
        </w:rPr>
        <w:t>Add created map into layer tree</w:t>
      </w:r>
      <w:r>
        <w:t>: checked</w:t>
      </w:r>
    </w:p>
    <w:p w:rsidR="000E09D8" w:rsidRDefault="000E09D8" w:rsidP="000E09D8">
      <w:pPr>
        <w:pStyle w:val="ListParagraph"/>
        <w:numPr>
          <w:ilvl w:val="0"/>
          <w:numId w:val="13"/>
        </w:numPr>
      </w:pPr>
      <w:r>
        <w:rPr>
          <w:b/>
        </w:rPr>
        <w:t xml:space="preserve">Click OK </w:t>
      </w:r>
      <w:r>
        <w:t>to create the Training vector map and add it to the layer tree.</w:t>
      </w:r>
    </w:p>
    <w:p w:rsidR="000E09D8" w:rsidRDefault="000E09D8" w:rsidP="000E09D8">
      <w:pPr>
        <w:pStyle w:val="ListParagraph"/>
        <w:numPr>
          <w:ilvl w:val="0"/>
          <w:numId w:val="13"/>
        </w:numPr>
      </w:pPr>
      <w:r>
        <w:t xml:space="preserve">In the layer tree, </w:t>
      </w:r>
      <w:r>
        <w:rPr>
          <w:b/>
        </w:rPr>
        <w:t xml:space="preserve">right-click on the Training vector </w:t>
      </w:r>
      <w:proofErr w:type="gramStart"/>
      <w:r>
        <w:rPr>
          <w:b/>
        </w:rPr>
        <w:t>map</w:t>
      </w:r>
      <w:proofErr w:type="gramEnd"/>
      <w:r>
        <w:rPr>
          <w:b/>
        </w:rPr>
        <w:t xml:space="preserve"> and choose ‘Show attribute data’</w:t>
      </w:r>
      <w:r>
        <w:t xml:space="preserve"> from the contextual menu.  This will open the ‘GRASS GIS Attribute Table Manager’ </w:t>
      </w:r>
      <w:proofErr w:type="gramStart"/>
      <w:r>
        <w:t>window which</w:t>
      </w:r>
      <w:proofErr w:type="gramEnd"/>
      <w:r>
        <w:t xml:space="preserve"> allows for display, query, and modification of the vector map’s attribute table.</w:t>
      </w:r>
    </w:p>
    <w:p w:rsidR="000E09D8" w:rsidRDefault="000E09D8" w:rsidP="000E09D8">
      <w:pPr>
        <w:pStyle w:val="ListParagraph"/>
        <w:numPr>
          <w:ilvl w:val="0"/>
          <w:numId w:val="13"/>
        </w:numPr>
      </w:pPr>
      <w:r>
        <w:rPr>
          <w:b/>
        </w:rPr>
        <w:t>Click ‘Manage tables’</w:t>
      </w:r>
      <w:r>
        <w:t xml:space="preserve"> tab.  This tab allows us to create, remove, and rename attribute table columns.  We will create a new column to store the description of the categories that we w</w:t>
      </w:r>
      <w:r w:rsidR="00B278EF">
        <w:t>ill assign to our training data</w:t>
      </w:r>
      <w:r>
        <w:t>set.</w:t>
      </w:r>
    </w:p>
    <w:p w:rsidR="000E09D8" w:rsidRDefault="000E09D8" w:rsidP="000E09D8">
      <w:pPr>
        <w:pStyle w:val="ListParagraph"/>
        <w:numPr>
          <w:ilvl w:val="0"/>
          <w:numId w:val="13"/>
        </w:numPr>
      </w:pPr>
      <w:r>
        <w:t xml:space="preserve">In the ‘Add column’ section, </w:t>
      </w:r>
      <w:r>
        <w:rPr>
          <w:b/>
        </w:rPr>
        <w:t xml:space="preserve">create a new column with the following </w:t>
      </w:r>
      <w:r w:rsidRPr="000E09D8">
        <w:rPr>
          <w:b/>
        </w:rPr>
        <w:t>properties</w:t>
      </w:r>
      <w:r>
        <w:t xml:space="preserve"> (as shown in Figure 7):</w:t>
      </w:r>
    </w:p>
    <w:p w:rsidR="000E09D8" w:rsidRDefault="000E09D8" w:rsidP="000E09D8">
      <w:pPr>
        <w:pStyle w:val="ListParagraph"/>
        <w:numPr>
          <w:ilvl w:val="1"/>
          <w:numId w:val="13"/>
        </w:numPr>
      </w:pPr>
      <w:r>
        <w:rPr>
          <w:b/>
        </w:rPr>
        <w:t>Column</w:t>
      </w:r>
      <w:r>
        <w:t xml:space="preserve">: </w:t>
      </w:r>
      <w:proofErr w:type="spellStart"/>
      <w:r>
        <w:t>Descr</w:t>
      </w:r>
      <w:proofErr w:type="spellEnd"/>
    </w:p>
    <w:p w:rsidR="000E09D8" w:rsidRDefault="000E09D8" w:rsidP="000E09D8">
      <w:pPr>
        <w:pStyle w:val="ListParagraph"/>
        <w:numPr>
          <w:ilvl w:val="1"/>
          <w:numId w:val="13"/>
        </w:numPr>
      </w:pPr>
      <w:r>
        <w:rPr>
          <w:b/>
        </w:rPr>
        <w:t>Type</w:t>
      </w:r>
      <w:r>
        <w:t xml:space="preserve">: </w:t>
      </w:r>
      <w:proofErr w:type="spellStart"/>
      <w:r>
        <w:t>varchar</w:t>
      </w:r>
      <w:proofErr w:type="spellEnd"/>
    </w:p>
    <w:p w:rsidR="000E09D8" w:rsidRDefault="000E09D8" w:rsidP="000E09D8">
      <w:pPr>
        <w:pStyle w:val="ListParagraph"/>
        <w:numPr>
          <w:ilvl w:val="1"/>
          <w:numId w:val="13"/>
        </w:numPr>
      </w:pPr>
      <w:r>
        <w:rPr>
          <w:b/>
        </w:rPr>
        <w:t>Length</w:t>
      </w:r>
      <w:r>
        <w:t>: 10</w:t>
      </w:r>
    </w:p>
    <w:p w:rsidR="000E09D8" w:rsidRDefault="000E09D8" w:rsidP="000E09D8">
      <w:pPr>
        <w:pStyle w:val="ListParagraph"/>
        <w:numPr>
          <w:ilvl w:val="0"/>
          <w:numId w:val="13"/>
        </w:numPr>
      </w:pPr>
      <w:r>
        <w:rPr>
          <w:b/>
        </w:rPr>
        <w:t>Click Add button</w:t>
      </w:r>
      <w:r>
        <w:t xml:space="preserve"> to create the column.</w:t>
      </w:r>
      <w:r w:rsidR="005C0269">
        <w:t xml:space="preserve">  The new column will appear in the Table list.  If you make a mistake, you can right-click on a column and choose ‘Drop selected column’ to delete it from the table.</w:t>
      </w:r>
    </w:p>
    <w:p w:rsidR="000E09D8" w:rsidRDefault="000E09D8" w:rsidP="000E09D8"/>
    <w:p w:rsidR="000E09D8" w:rsidRDefault="000E09D8" w:rsidP="000E09D8">
      <w:r>
        <w:rPr>
          <w:noProof/>
          <w:lang w:eastAsia="en-US"/>
        </w:rPr>
        <w:drawing>
          <wp:inline distT="0" distB="0" distL="0" distR="0" wp14:anchorId="41CB34B8" wp14:editId="6A1D378D">
            <wp:extent cx="5486400" cy="420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20272"/>
                    </a:xfrm>
                    <a:prstGeom prst="rect">
                      <a:avLst/>
                    </a:prstGeom>
                  </pic:spPr>
                </pic:pic>
              </a:graphicData>
            </a:graphic>
          </wp:inline>
        </w:drawing>
      </w:r>
    </w:p>
    <w:p w:rsidR="000E09D8" w:rsidRDefault="000E09D8" w:rsidP="000E09D8">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7: Creating a New Attribute Column</w:t>
      </w:r>
    </w:p>
    <w:p w:rsidR="000E09D8" w:rsidRDefault="005C0269" w:rsidP="005C0269">
      <w:pPr>
        <w:pStyle w:val="ListParagraph"/>
        <w:numPr>
          <w:ilvl w:val="0"/>
          <w:numId w:val="13"/>
        </w:numPr>
      </w:pPr>
      <w:r>
        <w:rPr>
          <w:b/>
        </w:rPr>
        <w:t>Click Quit button</w:t>
      </w:r>
      <w:r>
        <w:t xml:space="preserve"> to close the table manager.</w:t>
      </w:r>
    </w:p>
    <w:p w:rsidR="005C0269" w:rsidRDefault="005C0269" w:rsidP="005C0269">
      <w:r>
        <w:lastRenderedPageBreak/>
        <w:t xml:space="preserve">Now that we have the vector map created, we need to display the raster map that we wish to digitize our training areas </w:t>
      </w:r>
      <w:proofErr w:type="gramStart"/>
      <w:r>
        <w:t>from</w:t>
      </w:r>
      <w:proofErr w:type="gramEnd"/>
      <w:r>
        <w:t>.  Instead of creating a new raster composite, we will create a new, temporary RGB display raster.</w:t>
      </w:r>
    </w:p>
    <w:p w:rsidR="005C0269" w:rsidRDefault="005C0269" w:rsidP="005C0269"/>
    <w:p w:rsidR="005C0269" w:rsidRDefault="005C0269" w:rsidP="005C0269">
      <w:pPr>
        <w:pStyle w:val="ListParagraph"/>
        <w:numPr>
          <w:ilvl w:val="0"/>
          <w:numId w:val="13"/>
        </w:numPr>
      </w:pPr>
      <w:r>
        <w:t xml:space="preserve">In the Layer Manager, </w:t>
      </w:r>
      <w:r>
        <w:rPr>
          <w:b/>
        </w:rPr>
        <w:t xml:space="preserve">click ‘Add various raster map layers’ button </w:t>
      </w:r>
      <w:r>
        <w:rPr>
          <w:noProof/>
          <w:lang w:eastAsia="en-US"/>
        </w:rPr>
        <w:drawing>
          <wp:inline distT="0" distB="0" distL="0" distR="0" wp14:anchorId="039049B7" wp14:editId="363F802B">
            <wp:extent cx="247619" cy="23809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7619" cy="238095"/>
                    </a:xfrm>
                    <a:prstGeom prst="rect">
                      <a:avLst/>
                    </a:prstGeom>
                  </pic:spPr>
                </pic:pic>
              </a:graphicData>
            </a:graphic>
          </wp:inline>
        </w:drawing>
      </w:r>
      <w:r>
        <w:rPr>
          <w:b/>
        </w:rPr>
        <w:t xml:space="preserve"> then select ‘Add RGB map layer’</w:t>
      </w:r>
      <w:r>
        <w:t xml:space="preserve"> from the contextual menu.  This will open the </w:t>
      </w:r>
      <w:proofErr w:type="spellStart"/>
      <w:r>
        <w:t>d.rgb</w:t>
      </w:r>
      <w:proofErr w:type="spellEnd"/>
      <w:r>
        <w:t xml:space="preserve"> tool.</w:t>
      </w:r>
    </w:p>
    <w:p w:rsidR="005C0269" w:rsidRDefault="005C0269" w:rsidP="005C0269">
      <w:pPr>
        <w:pStyle w:val="ListParagraph"/>
        <w:numPr>
          <w:ilvl w:val="0"/>
          <w:numId w:val="13"/>
        </w:numPr>
      </w:pPr>
      <w:r>
        <w:rPr>
          <w:b/>
        </w:rPr>
        <w:t>Set the following parameters</w:t>
      </w:r>
      <w:r>
        <w:t>:</w:t>
      </w:r>
    </w:p>
    <w:p w:rsidR="005C0269" w:rsidRPr="005C0269" w:rsidRDefault="005C0269" w:rsidP="005C0269">
      <w:pPr>
        <w:pStyle w:val="ListParagraph"/>
        <w:numPr>
          <w:ilvl w:val="1"/>
          <w:numId w:val="13"/>
        </w:numPr>
      </w:pPr>
      <w:r>
        <w:rPr>
          <w:b/>
        </w:rPr>
        <w:t>Required tab:</w:t>
      </w:r>
    </w:p>
    <w:p w:rsidR="005C0269" w:rsidRDefault="005C0269" w:rsidP="005C0269">
      <w:pPr>
        <w:pStyle w:val="ListParagraph"/>
        <w:numPr>
          <w:ilvl w:val="2"/>
          <w:numId w:val="13"/>
        </w:numPr>
      </w:pPr>
      <w:r>
        <w:rPr>
          <w:b/>
        </w:rPr>
        <w:t>Name of … ‘red’:</w:t>
      </w:r>
      <w:r>
        <w:t xml:space="preserve"> </w:t>
      </w:r>
      <w:r w:rsidRPr="005C0269">
        <w:t>tm_sacsub.4@Classification</w:t>
      </w:r>
    </w:p>
    <w:p w:rsidR="005C0269" w:rsidRDefault="005C0269" w:rsidP="005C0269">
      <w:pPr>
        <w:pStyle w:val="ListParagraph"/>
        <w:numPr>
          <w:ilvl w:val="2"/>
          <w:numId w:val="13"/>
        </w:numPr>
      </w:pPr>
      <w:r>
        <w:rPr>
          <w:b/>
        </w:rPr>
        <w:t>Name of … ‘green’</w:t>
      </w:r>
      <w:r>
        <w:t xml:space="preserve">: </w:t>
      </w:r>
      <w:r w:rsidRPr="005C0269">
        <w:t>tm_sacsub.5@Classification</w:t>
      </w:r>
    </w:p>
    <w:p w:rsidR="005C0269" w:rsidRDefault="005C0269" w:rsidP="005C0269">
      <w:pPr>
        <w:pStyle w:val="ListParagraph"/>
        <w:numPr>
          <w:ilvl w:val="2"/>
          <w:numId w:val="13"/>
        </w:numPr>
      </w:pPr>
      <w:r>
        <w:rPr>
          <w:b/>
        </w:rPr>
        <w:t>Name of … ‘blue’</w:t>
      </w:r>
      <w:r>
        <w:t xml:space="preserve">: </w:t>
      </w:r>
      <w:r w:rsidRPr="005C0269">
        <w:t>tm_sacsub.3@Classification</w:t>
      </w:r>
    </w:p>
    <w:p w:rsidR="005C0269" w:rsidRDefault="005C0269" w:rsidP="005C0269">
      <w:pPr>
        <w:pStyle w:val="ListParagraph"/>
        <w:numPr>
          <w:ilvl w:val="0"/>
          <w:numId w:val="13"/>
        </w:numPr>
      </w:pPr>
      <w:r>
        <w:rPr>
          <w:b/>
        </w:rPr>
        <w:t>Click OK button</w:t>
      </w:r>
      <w:r>
        <w:t xml:space="preserve"> to create the RGB temporary raster overlay and add it to the map layers list (shown in Figure 8).</w:t>
      </w:r>
    </w:p>
    <w:p w:rsidR="005C0269" w:rsidRDefault="005C0269" w:rsidP="005C0269"/>
    <w:p w:rsidR="005C0269" w:rsidRDefault="005C0269" w:rsidP="005C0269">
      <w:pPr>
        <w:jc w:val="center"/>
      </w:pPr>
      <w:r>
        <w:rPr>
          <w:noProof/>
          <w:lang w:eastAsia="en-US"/>
        </w:rPr>
        <w:drawing>
          <wp:inline distT="0" distB="0" distL="0" distR="0" wp14:anchorId="186428D9" wp14:editId="251D790A">
            <wp:extent cx="5486400" cy="17115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11569"/>
                    </a:xfrm>
                    <a:prstGeom prst="rect">
                      <a:avLst/>
                    </a:prstGeom>
                  </pic:spPr>
                </pic:pic>
              </a:graphicData>
            </a:graphic>
          </wp:inline>
        </w:drawing>
      </w:r>
    </w:p>
    <w:p w:rsidR="005C0269" w:rsidRDefault="005C0269" w:rsidP="005C0269">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8: RGB Raster Overlay in Map Display and Map Layers List</w:t>
      </w:r>
    </w:p>
    <w:p w:rsidR="005C0269" w:rsidRPr="005D5E80" w:rsidRDefault="005D5E80" w:rsidP="005D5E80">
      <w:r>
        <w:rPr>
          <w:b/>
        </w:rPr>
        <w:t>Note</w:t>
      </w:r>
      <w:r>
        <w:t xml:space="preserve">: The </w:t>
      </w:r>
      <w:proofErr w:type="spellStart"/>
      <w:r>
        <w:t>Training@Classification</w:t>
      </w:r>
      <w:proofErr w:type="spellEnd"/>
      <w:r>
        <w:t xml:space="preserve"> vector map </w:t>
      </w:r>
      <w:proofErr w:type="gramStart"/>
      <w:r>
        <w:t>may be hidden</w:t>
      </w:r>
      <w:proofErr w:type="gramEnd"/>
      <w:r>
        <w:t xml:space="preserve"> behind the RGB raster overlay in the map layers list (shown in Figure 7).  If this happens, simply click on a different tab in the Layer Manager window, then click back to the ‘Map layers’ tab.</w:t>
      </w:r>
    </w:p>
    <w:p w:rsidR="005C0269" w:rsidRDefault="005C0269" w:rsidP="005C0269"/>
    <w:p w:rsidR="005C0269" w:rsidRDefault="005C0269" w:rsidP="005C0269"/>
    <w:p w:rsidR="005C0269" w:rsidRDefault="005C0269" w:rsidP="005C0269">
      <w:pPr>
        <w:jc w:val="center"/>
      </w:pPr>
      <w:r>
        <w:rPr>
          <w:noProof/>
          <w:lang w:eastAsia="en-US"/>
        </w:rPr>
        <mc:AlternateContent>
          <mc:Choice Requires="wps">
            <w:drawing>
              <wp:anchor distT="0" distB="0" distL="114300" distR="114300" simplePos="0" relativeHeight="251662336" behindDoc="0" locked="0" layoutInCell="1" allowOverlap="1">
                <wp:simplePos x="0" y="0"/>
                <wp:positionH relativeFrom="column">
                  <wp:posOffset>3789576</wp:posOffset>
                </wp:positionH>
                <wp:positionV relativeFrom="paragraph">
                  <wp:posOffset>257175</wp:posOffset>
                </wp:positionV>
                <wp:extent cx="616688" cy="552893"/>
                <wp:effectExtent l="0" t="0" r="12065" b="19050"/>
                <wp:wrapNone/>
                <wp:docPr id="6" name="Oval 6"/>
                <wp:cNvGraphicFramePr/>
                <a:graphic xmlns:a="http://schemas.openxmlformats.org/drawingml/2006/main">
                  <a:graphicData uri="http://schemas.microsoft.com/office/word/2010/wordprocessingShape">
                    <wps:wsp>
                      <wps:cNvSpPr/>
                      <wps:spPr>
                        <a:xfrm>
                          <a:off x="0" y="0"/>
                          <a:ext cx="616688" cy="5528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298.4pt;margin-top:20.25pt;width:48.55pt;height:4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" filled="f" strokecolor="red" strokeweight="2pt"/>
            </w:pict>
          </mc:Fallback>
        </mc:AlternateContent>
      </w:r>
      <w:r>
        <w:rPr>
          <w:noProof/>
          <w:lang w:eastAsia="en-US"/>
        </w:rPr>
        <w:drawing>
          <wp:inline distT="0" distB="0" distL="0" distR="0" wp14:anchorId="6208077C" wp14:editId="402C76B4">
            <wp:extent cx="3028572" cy="7428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28572" cy="742857"/>
                    </a:xfrm>
                    <a:prstGeom prst="rect">
                      <a:avLst/>
                    </a:prstGeom>
                  </pic:spPr>
                </pic:pic>
              </a:graphicData>
            </a:graphic>
          </wp:inline>
        </w:drawing>
      </w:r>
    </w:p>
    <w:p w:rsidR="005C0269" w:rsidRDefault="005C0269" w:rsidP="005C0269">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7: Creating a New Attribute Column</w:t>
      </w:r>
    </w:p>
    <w:p w:rsidR="005D5E80" w:rsidRDefault="00C06E20" w:rsidP="005D5E80">
      <w:pPr>
        <w:pStyle w:val="ListParagraph"/>
        <w:numPr>
          <w:ilvl w:val="0"/>
          <w:numId w:val="13"/>
        </w:numPr>
      </w:pPr>
      <w:r>
        <w:rPr>
          <w:b/>
        </w:rPr>
        <w:t xml:space="preserve">Drag the </w:t>
      </w:r>
      <w:proofErr w:type="spellStart"/>
      <w:r>
        <w:rPr>
          <w:b/>
        </w:rPr>
        <w:t>Training@Classification</w:t>
      </w:r>
      <w:proofErr w:type="spellEnd"/>
      <w:r>
        <w:rPr>
          <w:b/>
        </w:rPr>
        <w:t xml:space="preserve"> map above the raster overlay</w:t>
      </w:r>
      <w:r>
        <w:t xml:space="preserve"> in the map layers list to have the vector map display on top of the raster map (you won’t notice a difference now, but you will when we start editing the vector map).</w:t>
      </w:r>
    </w:p>
    <w:p w:rsidR="00C06E20" w:rsidRDefault="00C06E20" w:rsidP="00C06E20"/>
    <w:p w:rsidR="00C06E20" w:rsidRDefault="00C06E20" w:rsidP="00C06E20">
      <w:r>
        <w:t xml:space="preserve">Now we are set to create our training dataset.  In our training dataset, we will </w:t>
      </w:r>
      <w:r w:rsidR="00B278EF">
        <w:t>create five training records for five classes (agriculture, water, grass, forest, urban).  We will then evaluate the spectral signatures, and then add additional spectral signatures.</w:t>
      </w:r>
    </w:p>
    <w:p w:rsidR="00B278EF" w:rsidRDefault="00B278EF" w:rsidP="00C06E20"/>
    <w:p w:rsidR="00B278EF" w:rsidRDefault="00B278EF" w:rsidP="00B278EF">
      <w:pPr>
        <w:pStyle w:val="ListParagraph"/>
        <w:numPr>
          <w:ilvl w:val="0"/>
          <w:numId w:val="13"/>
        </w:numPr>
      </w:pPr>
      <w:r>
        <w:lastRenderedPageBreak/>
        <w:t xml:space="preserve">In the map layers list, </w:t>
      </w:r>
      <w:r>
        <w:rPr>
          <w:b/>
        </w:rPr>
        <w:t xml:space="preserve">right-click on </w:t>
      </w:r>
      <w:proofErr w:type="spellStart"/>
      <w:r>
        <w:rPr>
          <w:b/>
        </w:rPr>
        <w:t>Training@Classification</w:t>
      </w:r>
      <w:proofErr w:type="spellEnd"/>
      <w:r>
        <w:rPr>
          <w:b/>
        </w:rPr>
        <w:t xml:space="preserve"> and choose ‘Start editing’</w:t>
      </w:r>
      <w:r>
        <w:t xml:space="preserve"> from the contextual menu.  This will enable and display the digitizer toolbar in the Map Display window (shown in Figure 8).</w:t>
      </w:r>
    </w:p>
    <w:p w:rsidR="00B278EF" w:rsidRDefault="00B278EF" w:rsidP="00B278EF"/>
    <w:p w:rsidR="00B278EF" w:rsidRDefault="00B278EF" w:rsidP="00B278EF">
      <w:r>
        <w:rPr>
          <w:noProof/>
          <w:lang w:eastAsia="en-US"/>
        </w:rPr>
        <w:drawing>
          <wp:inline distT="0" distB="0" distL="0" distR="0" wp14:anchorId="7906C8DC" wp14:editId="0EA690C1">
            <wp:extent cx="5486400" cy="28545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5457"/>
                    </a:xfrm>
                    <a:prstGeom prst="rect">
                      <a:avLst/>
                    </a:prstGeom>
                  </pic:spPr>
                </pic:pic>
              </a:graphicData>
            </a:graphic>
          </wp:inline>
        </w:drawing>
      </w:r>
    </w:p>
    <w:p w:rsidR="00B278EF" w:rsidRDefault="00B278EF" w:rsidP="00B278EF">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8: Digitizer Toolbar in Map Display Window</w:t>
      </w:r>
    </w:p>
    <w:p w:rsidR="00B278EF" w:rsidRDefault="00B278EF" w:rsidP="00B278EF">
      <w:r>
        <w:t xml:space="preserve">We will use this toolbar to create new training areas and set the Category and </w:t>
      </w:r>
      <w:proofErr w:type="spellStart"/>
      <w:r>
        <w:t>Descr</w:t>
      </w:r>
      <w:proofErr w:type="spellEnd"/>
      <w:r>
        <w:t xml:space="preserve"> attributes to the appropriate values.</w:t>
      </w:r>
    </w:p>
    <w:p w:rsidR="00B278EF" w:rsidRDefault="00B278EF" w:rsidP="00B278EF"/>
    <w:p w:rsidR="0074044F" w:rsidRDefault="00B278EF" w:rsidP="0074044F">
      <w:pPr>
        <w:pStyle w:val="ListParagraph"/>
        <w:numPr>
          <w:ilvl w:val="0"/>
          <w:numId w:val="13"/>
        </w:numPr>
      </w:pPr>
      <w:r>
        <w:rPr>
          <w:b/>
        </w:rPr>
        <w:t>Zoom to the field shown in Figure 9</w:t>
      </w:r>
      <w:r>
        <w:t>.</w:t>
      </w:r>
      <w:r w:rsidR="0074044F">
        <w:t xml:space="preserve">  </w:t>
      </w:r>
      <w:proofErr w:type="gramStart"/>
      <w:r w:rsidR="0074044F">
        <w:t>This is an agriculture field we will specify</w:t>
      </w:r>
      <w:proofErr w:type="gramEnd"/>
      <w:r w:rsidR="0074044F">
        <w:t xml:space="preserve"> as our first training area.</w:t>
      </w:r>
    </w:p>
    <w:p w:rsidR="0074044F" w:rsidRDefault="0074044F" w:rsidP="0074044F"/>
    <w:p w:rsidR="0074044F" w:rsidRDefault="0074044F" w:rsidP="0074044F">
      <w:r>
        <w:rPr>
          <w:noProof/>
          <w:lang w:eastAsia="en-US"/>
        </w:rPr>
        <w:drawing>
          <wp:inline distT="0" distB="0" distL="0" distR="0" wp14:anchorId="652278B8" wp14:editId="0825651B">
            <wp:extent cx="5486400" cy="35151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515165"/>
                    </a:xfrm>
                    <a:prstGeom prst="rect">
                      <a:avLst/>
                    </a:prstGeom>
                  </pic:spPr>
                </pic:pic>
              </a:graphicData>
            </a:graphic>
          </wp:inline>
        </w:drawing>
      </w:r>
    </w:p>
    <w:p w:rsidR="0074044F" w:rsidRDefault="0074044F" w:rsidP="0074044F">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9: Agriculture Field</w:t>
      </w:r>
    </w:p>
    <w:p w:rsidR="0074044F" w:rsidRDefault="0074044F" w:rsidP="0074044F">
      <w:pPr>
        <w:pStyle w:val="ListParagraph"/>
        <w:numPr>
          <w:ilvl w:val="0"/>
          <w:numId w:val="13"/>
        </w:numPr>
      </w:pPr>
      <w:r>
        <w:rPr>
          <w:b/>
        </w:rPr>
        <w:t xml:space="preserve">Click ‘Digitize new area’ button </w:t>
      </w:r>
      <w:r>
        <w:rPr>
          <w:noProof/>
          <w:lang w:eastAsia="en-US"/>
        </w:rPr>
        <w:drawing>
          <wp:inline distT="0" distB="0" distL="0" distR="0" wp14:anchorId="3A70B851" wp14:editId="115BBDD1">
            <wp:extent cx="247619" cy="257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7619" cy="257143"/>
                    </a:xfrm>
                    <a:prstGeom prst="rect">
                      <a:avLst/>
                    </a:prstGeom>
                  </pic:spPr>
                </pic:pic>
              </a:graphicData>
            </a:graphic>
          </wp:inline>
        </w:drawing>
      </w:r>
      <w:r>
        <w:rPr>
          <w:b/>
        </w:rPr>
        <w:t xml:space="preserve"> </w:t>
      </w:r>
      <w:r>
        <w:t xml:space="preserve">on the Digitizer toolbar.  This selects the tool.  </w:t>
      </w:r>
    </w:p>
    <w:p w:rsidR="0074044F" w:rsidRDefault="0074044F" w:rsidP="0074044F"/>
    <w:p w:rsidR="0074044F" w:rsidRDefault="0074044F" w:rsidP="0074044F">
      <w:r>
        <w:t xml:space="preserve">In general, the tools on the Digitizer toolbar </w:t>
      </w:r>
      <w:r w:rsidRPr="00B278EF">
        <w:rPr>
          <w:i/>
        </w:rPr>
        <w:t>perform actions with a left-click</w:t>
      </w:r>
      <w:r>
        <w:t xml:space="preserve">, </w:t>
      </w:r>
      <w:r w:rsidRPr="00B278EF">
        <w:rPr>
          <w:i/>
        </w:rPr>
        <w:t xml:space="preserve">undo actions with </w:t>
      </w:r>
      <w:proofErr w:type="gramStart"/>
      <w:r w:rsidRPr="00B278EF">
        <w:rPr>
          <w:i/>
        </w:rPr>
        <w:t>a  control</w:t>
      </w:r>
      <w:proofErr w:type="gramEnd"/>
      <w:r w:rsidRPr="00B278EF">
        <w:rPr>
          <w:i/>
        </w:rPr>
        <w:t>-click</w:t>
      </w:r>
      <w:r>
        <w:t xml:space="preserve">, and </w:t>
      </w:r>
      <w:r w:rsidRPr="00B278EF">
        <w:rPr>
          <w:i/>
        </w:rPr>
        <w:t>confirm/complete actions with a  right-click</w:t>
      </w:r>
      <w:r>
        <w:t xml:space="preserve">.  Therefore, to create an area with four vertices, we would </w:t>
      </w:r>
      <w:proofErr w:type="gramStart"/>
      <w:r>
        <w:t>left-click</w:t>
      </w:r>
      <w:proofErr w:type="gramEnd"/>
      <w:r>
        <w:t xml:space="preserve"> </w:t>
      </w:r>
      <w:r w:rsidRPr="0074044F">
        <w:rPr>
          <w:b/>
        </w:rPr>
        <w:t>five times</w:t>
      </w:r>
      <w:r>
        <w:t xml:space="preserve"> to place the four vertices and the fifth vertex at the same location as the first vertex (to close the area), </w:t>
      </w:r>
      <w:r w:rsidRPr="0074044F">
        <w:rPr>
          <w:i/>
        </w:rPr>
        <w:t>then</w:t>
      </w:r>
      <w:r>
        <w:t xml:space="preserve"> right-click to complete the area.</w:t>
      </w:r>
    </w:p>
    <w:p w:rsidR="00B278EF" w:rsidRDefault="00B278EF" w:rsidP="0074044F"/>
    <w:p w:rsidR="0074044F" w:rsidRDefault="0074044F" w:rsidP="0074044F">
      <w:pPr>
        <w:pStyle w:val="ListParagraph"/>
        <w:numPr>
          <w:ilvl w:val="0"/>
          <w:numId w:val="13"/>
        </w:numPr>
      </w:pPr>
      <w:r>
        <w:t xml:space="preserve">Using Figure 10 as a guide, </w:t>
      </w:r>
      <w:r>
        <w:rPr>
          <w:b/>
        </w:rPr>
        <w:t>left-click four times to create the four vertices for the area</w:t>
      </w:r>
      <w:r w:rsidR="00E43C7A">
        <w:rPr>
          <w:b/>
        </w:rPr>
        <w:t>, then left-click a fifth time on top of the first vertex to close the area</w:t>
      </w:r>
      <w:r>
        <w:rPr>
          <w:b/>
        </w:rPr>
        <w:t xml:space="preserve">, </w:t>
      </w:r>
      <w:r>
        <w:rPr>
          <w:b/>
        </w:rPr>
        <w:lastRenderedPageBreak/>
        <w:t>then right-click to complete the area</w:t>
      </w:r>
      <w:r>
        <w:t>.</w:t>
      </w:r>
      <w:r w:rsidR="00E43C7A">
        <w:t xml:space="preserve">  When the area </w:t>
      </w:r>
      <w:proofErr w:type="gramStart"/>
      <w:r w:rsidR="00E43C7A">
        <w:t>is created</w:t>
      </w:r>
      <w:proofErr w:type="gramEnd"/>
      <w:r w:rsidR="00E43C7A">
        <w:t>, the ‘Define attributes’ dialog will appear.</w:t>
      </w:r>
    </w:p>
    <w:p w:rsidR="00E43C7A" w:rsidRDefault="00E43C7A" w:rsidP="00E43C7A"/>
    <w:p w:rsidR="00B278EF" w:rsidRDefault="0074044F" w:rsidP="00B278EF">
      <w:r>
        <w:rPr>
          <w:noProof/>
          <w:lang w:eastAsia="en-US"/>
        </w:rPr>
        <w:drawing>
          <wp:inline distT="0" distB="0" distL="0" distR="0">
            <wp:extent cx="5486400" cy="3268155"/>
            <wp:effectExtent l="0" t="0" r="0" b="8890"/>
            <wp:docPr id="12" name="Picture 12" descr="C:\Users\Rick\AppData\Local\Temp\SNAGHTML1a1fa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AppData\Local\Temp\SNAGHTML1a1fab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68155"/>
                    </a:xfrm>
                    <a:prstGeom prst="rect">
                      <a:avLst/>
                    </a:prstGeom>
                    <a:noFill/>
                    <a:ln>
                      <a:noFill/>
                    </a:ln>
                  </pic:spPr>
                </pic:pic>
              </a:graphicData>
            </a:graphic>
          </wp:inline>
        </w:drawing>
      </w:r>
    </w:p>
    <w:p w:rsidR="00B278EF" w:rsidRDefault="00B278EF" w:rsidP="00B278EF">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w:t>
      </w:r>
      <w:r w:rsidR="0074044F">
        <w:rPr>
          <w:rFonts w:ascii="Times New Roman" w:hAnsi="Times New Roman"/>
          <w:b/>
          <w:color w:val="1F497D" w:themeColor="text2"/>
        </w:rPr>
        <w:t>10</w:t>
      </w:r>
      <w:r>
        <w:rPr>
          <w:rFonts w:ascii="Times New Roman" w:hAnsi="Times New Roman"/>
          <w:b/>
          <w:color w:val="1F497D" w:themeColor="text2"/>
        </w:rPr>
        <w:t xml:space="preserve">: </w:t>
      </w:r>
      <w:r w:rsidR="0074044F">
        <w:rPr>
          <w:rFonts w:ascii="Times New Roman" w:hAnsi="Times New Roman"/>
          <w:b/>
          <w:color w:val="1F497D" w:themeColor="text2"/>
        </w:rPr>
        <w:t>Agriculture Field and Digitized Area Showing Clicks</w:t>
      </w:r>
    </w:p>
    <w:p w:rsidR="00B278EF" w:rsidRDefault="00E43C7A" w:rsidP="00E43C7A">
      <w:pPr>
        <w:pStyle w:val="ListParagraph"/>
        <w:numPr>
          <w:ilvl w:val="0"/>
          <w:numId w:val="13"/>
        </w:numPr>
      </w:pPr>
      <w:r>
        <w:t xml:space="preserve">In the ‘Define attributes’ dialog, </w:t>
      </w:r>
      <w:r>
        <w:rPr>
          <w:b/>
        </w:rPr>
        <w:t>set the ‘</w:t>
      </w:r>
      <w:proofErr w:type="spellStart"/>
      <w:r>
        <w:rPr>
          <w:b/>
        </w:rPr>
        <w:t>Descr</w:t>
      </w:r>
      <w:proofErr w:type="spellEnd"/>
      <w:r>
        <w:rPr>
          <w:b/>
        </w:rPr>
        <w:t>’ attribute value to ‘AG1’</w:t>
      </w:r>
      <w:r>
        <w:t>.</w:t>
      </w:r>
    </w:p>
    <w:p w:rsidR="00E43C7A" w:rsidRDefault="00E43C7A" w:rsidP="00E43C7A">
      <w:pPr>
        <w:pStyle w:val="ListParagraph"/>
        <w:numPr>
          <w:ilvl w:val="0"/>
          <w:numId w:val="13"/>
        </w:numPr>
      </w:pPr>
      <w:r>
        <w:rPr>
          <w:b/>
        </w:rPr>
        <w:t>Click ‘Submit’ button</w:t>
      </w:r>
      <w:r>
        <w:t xml:space="preserve"> to save the attribute and close the window.  If the window does not close, click ‘Cancel’ button.</w:t>
      </w:r>
    </w:p>
    <w:p w:rsidR="00E43C7A" w:rsidRDefault="00E43C7A" w:rsidP="00E43C7A">
      <w:pPr>
        <w:pStyle w:val="ListParagraph"/>
        <w:numPr>
          <w:ilvl w:val="0"/>
          <w:numId w:val="13"/>
        </w:numPr>
      </w:pPr>
      <w:r>
        <w:rPr>
          <w:b/>
        </w:rPr>
        <w:t>Create four more training areas using Figures 11, 12, 13, and 14 as guides</w:t>
      </w:r>
      <w:r>
        <w:t>. Set the descriptions of these training areas to ‘Water1’, ‘Grass1’, ‘Forest1’, and ‘Urban1’ respectively (descriptions also shown in Figure captions).</w:t>
      </w:r>
    </w:p>
    <w:p w:rsidR="00E43C7A" w:rsidRDefault="00E43C7A" w:rsidP="00E43C7A"/>
    <w:p w:rsidR="00467D5F" w:rsidRDefault="00467D5F" w:rsidP="00E43C7A">
      <w:r>
        <w:t xml:space="preserve">If you make a mistake when digitizing, you can use the ‘Delete feature(s)’ tool </w:t>
      </w:r>
      <w:r>
        <w:rPr>
          <w:noProof/>
          <w:lang w:eastAsia="en-US"/>
        </w:rPr>
        <w:drawing>
          <wp:inline distT="0" distB="0" distL="0" distR="0" wp14:anchorId="3CF67FC7" wp14:editId="6A167522">
            <wp:extent cx="228571" cy="209524"/>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8571" cy="209524"/>
                    </a:xfrm>
                    <a:prstGeom prst="rect">
                      <a:avLst/>
                    </a:prstGeom>
                  </pic:spPr>
                </pic:pic>
              </a:graphicData>
            </a:graphic>
          </wp:inline>
        </w:drawing>
      </w:r>
      <w:r>
        <w:t xml:space="preserve"> to remove unwanted features.  To use the tool, first, left-click on the outline (or line, or vertex) of the feature you wish to remove, then right-click to confirm and complete the delete action.</w:t>
      </w:r>
    </w:p>
    <w:p w:rsidR="00E43C7A" w:rsidRDefault="00E43C7A" w:rsidP="00E43C7A">
      <w:r>
        <w:rPr>
          <w:noProof/>
          <w:lang w:eastAsia="en-US"/>
        </w:rPr>
        <w:lastRenderedPageBreak/>
        <w:drawing>
          <wp:inline distT="0" distB="0" distL="0" distR="0" wp14:anchorId="58CD539D" wp14:editId="22633EAF">
            <wp:extent cx="5486400" cy="32695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269566"/>
                    </a:xfrm>
                    <a:prstGeom prst="rect">
                      <a:avLst/>
                    </a:prstGeom>
                  </pic:spPr>
                </pic:pic>
              </a:graphicData>
            </a:graphic>
          </wp:inline>
        </w:drawing>
      </w:r>
    </w:p>
    <w:p w:rsidR="00E43C7A" w:rsidRDefault="00E43C7A" w:rsidP="00E43C7A">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11: Water1 Training Area</w:t>
      </w:r>
    </w:p>
    <w:p w:rsidR="00E43C7A" w:rsidRDefault="00E43C7A" w:rsidP="00E43C7A">
      <w:pPr>
        <w:spacing w:after="200" w:line="276" w:lineRule="auto"/>
        <w:jc w:val="center"/>
        <w:rPr>
          <w:rFonts w:ascii="Times New Roman" w:hAnsi="Times New Roman"/>
          <w:b/>
          <w:color w:val="1F497D" w:themeColor="text2"/>
        </w:rPr>
      </w:pPr>
      <w:r>
        <w:rPr>
          <w:noProof/>
          <w:lang w:eastAsia="en-US"/>
        </w:rPr>
        <w:drawing>
          <wp:inline distT="0" distB="0" distL="0" distR="0" wp14:anchorId="4F1AE119" wp14:editId="3C6B1D6F">
            <wp:extent cx="4424763" cy="3264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9218"/>
                    <a:stretch/>
                  </pic:blipFill>
                  <pic:spPr bwMode="auto">
                    <a:xfrm>
                      <a:off x="0" y="0"/>
                      <a:ext cx="4432044" cy="3269566"/>
                    </a:xfrm>
                    <a:prstGeom prst="rect">
                      <a:avLst/>
                    </a:prstGeom>
                    <a:ln>
                      <a:noFill/>
                    </a:ln>
                    <a:extLst>
                      <a:ext uri="{53640926-AAD7-44D8-BBD7-CCE9431645EC}">
                        <a14:shadowObscured xmlns:a14="http://schemas.microsoft.com/office/drawing/2010/main"/>
                      </a:ext>
                    </a:extLst>
                  </pic:spPr>
                </pic:pic>
              </a:graphicData>
            </a:graphic>
          </wp:inline>
        </w:drawing>
      </w:r>
    </w:p>
    <w:p w:rsidR="00E43C7A" w:rsidRDefault="00E43C7A" w:rsidP="00E43C7A">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12: Grass1 Training Area</w:t>
      </w:r>
    </w:p>
    <w:p w:rsidR="00E43C7A" w:rsidRDefault="00E43C7A" w:rsidP="00E43C7A">
      <w:pPr>
        <w:spacing w:after="200" w:line="276" w:lineRule="auto"/>
        <w:rPr>
          <w:rFonts w:ascii="Times New Roman" w:hAnsi="Times New Roman"/>
          <w:b/>
          <w:color w:val="1F497D" w:themeColor="text2"/>
        </w:rPr>
      </w:pPr>
      <w:r>
        <w:rPr>
          <w:noProof/>
          <w:lang w:eastAsia="en-US"/>
        </w:rPr>
        <w:lastRenderedPageBreak/>
        <w:drawing>
          <wp:inline distT="0" distB="0" distL="0" distR="0" wp14:anchorId="5B27BF65" wp14:editId="7F60E643">
            <wp:extent cx="5486400" cy="326956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269566"/>
                    </a:xfrm>
                    <a:prstGeom prst="rect">
                      <a:avLst/>
                    </a:prstGeom>
                  </pic:spPr>
                </pic:pic>
              </a:graphicData>
            </a:graphic>
          </wp:inline>
        </w:drawing>
      </w:r>
    </w:p>
    <w:p w:rsidR="00467D5F" w:rsidRDefault="00E43C7A" w:rsidP="00467D5F">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13: Forest1 Training Area</w:t>
      </w:r>
    </w:p>
    <w:p w:rsidR="00E43C7A" w:rsidRDefault="00467D5F" w:rsidP="00E43C7A">
      <w:pPr>
        <w:spacing w:after="200" w:line="276" w:lineRule="auto"/>
        <w:rPr>
          <w:rFonts w:ascii="Times New Roman" w:hAnsi="Times New Roman"/>
          <w:b/>
          <w:color w:val="1F497D" w:themeColor="text2"/>
        </w:rPr>
      </w:pPr>
      <w:r>
        <w:rPr>
          <w:noProof/>
          <w:lang w:eastAsia="en-US"/>
        </w:rPr>
        <w:drawing>
          <wp:anchor distT="0" distB="0" distL="114300" distR="114300" simplePos="0" relativeHeight="251663360" behindDoc="0" locked="0" layoutInCell="1" allowOverlap="0" wp14:anchorId="53BB1103" wp14:editId="4A888086">
            <wp:simplePos x="0" y="0"/>
            <wp:positionH relativeFrom="column">
              <wp:posOffset>2502373</wp:posOffset>
            </wp:positionH>
            <wp:positionV relativeFrom="paragraph">
              <wp:posOffset>129540</wp:posOffset>
            </wp:positionV>
            <wp:extent cx="1087755" cy="3263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45229" r="34970"/>
                    <a:stretch/>
                  </pic:blipFill>
                  <pic:spPr bwMode="auto">
                    <a:xfrm>
                      <a:off x="0" y="0"/>
                      <a:ext cx="1087755" cy="326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C7A">
        <w:rPr>
          <w:noProof/>
          <w:lang w:eastAsia="en-US"/>
        </w:rPr>
        <w:drawing>
          <wp:inline distT="0" distB="0" distL="0" distR="0" wp14:anchorId="4AD1FFC6" wp14:editId="754E3102">
            <wp:extent cx="5486400" cy="351516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515165"/>
                    </a:xfrm>
                    <a:prstGeom prst="rect">
                      <a:avLst/>
                    </a:prstGeom>
                  </pic:spPr>
                </pic:pic>
              </a:graphicData>
            </a:graphic>
          </wp:inline>
        </w:drawing>
      </w:r>
    </w:p>
    <w:p w:rsidR="00467D5F" w:rsidRDefault="00467D5F" w:rsidP="00467D5F">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14: Urban1 Training Area</w:t>
      </w:r>
    </w:p>
    <w:p w:rsidR="00E43C7A" w:rsidRDefault="00467D5F" w:rsidP="00467D5F">
      <w:pPr>
        <w:pStyle w:val="NDGNormal"/>
        <w:numPr>
          <w:ilvl w:val="0"/>
          <w:numId w:val="13"/>
        </w:numPr>
      </w:pPr>
      <w:r>
        <w:t xml:space="preserve">When you have completed digitizing all five training areas, </w:t>
      </w:r>
      <w:r>
        <w:rPr>
          <w:b/>
        </w:rPr>
        <w:t>click ‘Quit digitizer’</w:t>
      </w:r>
      <w:r w:rsidR="00036DE4">
        <w:rPr>
          <w:b/>
        </w:rPr>
        <w:t xml:space="preserve"> </w:t>
      </w:r>
      <w:proofErr w:type="gramStart"/>
      <w:r>
        <w:rPr>
          <w:b/>
        </w:rPr>
        <w:t>button</w:t>
      </w:r>
      <w:r>
        <w:t xml:space="preserve"> </w:t>
      </w:r>
      <w:proofErr w:type="gramEnd"/>
      <w:r>
        <w:rPr>
          <w:noProof/>
          <w:lang w:eastAsia="en-US"/>
        </w:rPr>
        <w:drawing>
          <wp:inline distT="0" distB="0" distL="0" distR="0" wp14:anchorId="3BD56A34" wp14:editId="1F884B74">
            <wp:extent cx="200000" cy="2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0000" cy="209524"/>
                    </a:xfrm>
                    <a:prstGeom prst="rect">
                      <a:avLst/>
                    </a:prstGeom>
                  </pic:spPr>
                </pic:pic>
              </a:graphicData>
            </a:graphic>
          </wp:inline>
        </w:drawing>
      </w:r>
      <w:r>
        <w:t>.</w:t>
      </w:r>
    </w:p>
    <w:p w:rsidR="00AF014A" w:rsidRDefault="00467D5F" w:rsidP="00AF014A">
      <w:pPr>
        <w:pStyle w:val="NDGNormal"/>
        <w:numPr>
          <w:ilvl w:val="0"/>
          <w:numId w:val="13"/>
        </w:numPr>
      </w:pPr>
      <w:r>
        <w:rPr>
          <w:b/>
        </w:rPr>
        <w:lastRenderedPageBreak/>
        <w:t>Click ‘Yes’</w:t>
      </w:r>
      <w:r>
        <w:t xml:space="preserve"> to the ‘Save changes?’ dialog to save your digitized training areas.  The digitized areas will now display in a bland grey color letting you know that they </w:t>
      </w:r>
      <w:proofErr w:type="gramStart"/>
      <w:r>
        <w:t>have been saved</w:t>
      </w:r>
      <w:proofErr w:type="gramEnd"/>
      <w:r>
        <w:t xml:space="preserve"> to the vector map.</w:t>
      </w:r>
    </w:p>
    <w:p w:rsidR="00AF014A" w:rsidRDefault="00AF014A" w:rsidP="00AF014A">
      <w:pPr>
        <w:pStyle w:val="NDGNormal"/>
      </w:pPr>
    </w:p>
    <w:p w:rsidR="00AF014A" w:rsidRDefault="00AF014A" w:rsidP="00AF014A">
      <w:pPr>
        <w:pStyle w:val="NDGNormal"/>
      </w:pPr>
      <w:r>
        <w:t xml:space="preserve">With the </w:t>
      </w:r>
      <w:proofErr w:type="gramStart"/>
      <w:r>
        <w:t>vector</w:t>
      </w:r>
      <w:r w:rsidR="003937E3">
        <w:t xml:space="preserve"> training</w:t>
      </w:r>
      <w:proofErr w:type="gramEnd"/>
      <w:r w:rsidR="003937E3">
        <w:t xml:space="preserve"> map completed, the next step is to convert it to a raster map so it can be used for input into the first pass (</w:t>
      </w:r>
      <w:proofErr w:type="spellStart"/>
      <w:r w:rsidR="003937E3">
        <w:t>i.gensig</w:t>
      </w:r>
      <w:proofErr w:type="spellEnd"/>
      <w:r w:rsidR="003937E3">
        <w:t xml:space="preserve">) of the supervised classification process. </w:t>
      </w:r>
    </w:p>
    <w:p w:rsidR="003937E3" w:rsidRDefault="003937E3" w:rsidP="00AF014A">
      <w:pPr>
        <w:pStyle w:val="NDGNormal"/>
      </w:pPr>
    </w:p>
    <w:p w:rsidR="003937E3" w:rsidRDefault="003937E3" w:rsidP="00DD48C5">
      <w:pPr>
        <w:pStyle w:val="ListParagraph"/>
        <w:numPr>
          <w:ilvl w:val="0"/>
          <w:numId w:val="13"/>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Click Vector</w:t>
      </w:r>
      <w:r w:rsidRPr="003937E3">
        <w:rPr>
          <w:b/>
        </w:rPr>
        <w:sym w:font="Wingdings" w:char="F0E0"/>
      </w:r>
      <w:r>
        <w:rPr>
          <w:b/>
        </w:rPr>
        <w:t>Map type conversions</w:t>
      </w:r>
      <w:r w:rsidRPr="003937E3">
        <w:rPr>
          <w:b/>
        </w:rPr>
        <w:sym w:font="Wingdings" w:char="F0E0"/>
      </w:r>
      <w:r>
        <w:rPr>
          <w:b/>
        </w:rPr>
        <w:t>Vector to raster (</w:t>
      </w:r>
      <w:proofErr w:type="spellStart"/>
      <w:r>
        <w:rPr>
          <w:b/>
        </w:rPr>
        <w:t>v.to.rast</w:t>
      </w:r>
      <w:proofErr w:type="spellEnd"/>
      <w:r>
        <w:rPr>
          <w:b/>
        </w:rPr>
        <w:t xml:space="preserve">) </w:t>
      </w:r>
      <w:r>
        <w:t xml:space="preserve">on the Layer Manager window.  This will open the </w:t>
      </w:r>
      <w:proofErr w:type="spellStart"/>
      <w:r>
        <w:t>v.to.rast</w:t>
      </w:r>
      <w:proofErr w:type="spellEnd"/>
      <w:r>
        <w:t xml:space="preserve"> tool.</w:t>
      </w:r>
    </w:p>
    <w:p w:rsidR="003937E3" w:rsidRDefault="003937E3" w:rsidP="003937E3">
      <w:pPr>
        <w:pStyle w:val="NDGNormal"/>
        <w:numPr>
          <w:ilvl w:val="0"/>
          <w:numId w:val="13"/>
        </w:numPr>
      </w:pPr>
      <w:r>
        <w:rPr>
          <w:b/>
        </w:rPr>
        <w:t>Set the following parameters</w:t>
      </w:r>
      <w:r>
        <w:t>:</w:t>
      </w:r>
    </w:p>
    <w:p w:rsidR="003937E3" w:rsidRDefault="003937E3" w:rsidP="003937E3">
      <w:pPr>
        <w:pStyle w:val="NDGNormal"/>
        <w:numPr>
          <w:ilvl w:val="1"/>
          <w:numId w:val="13"/>
        </w:numPr>
      </w:pPr>
      <w:r>
        <w:rPr>
          <w:b/>
        </w:rPr>
        <w:t>Required tab</w:t>
      </w:r>
      <w:r>
        <w:t>:</w:t>
      </w:r>
    </w:p>
    <w:p w:rsidR="003937E3" w:rsidRDefault="003937E3" w:rsidP="003937E3">
      <w:pPr>
        <w:pStyle w:val="NDGNormal"/>
        <w:numPr>
          <w:ilvl w:val="2"/>
          <w:numId w:val="13"/>
        </w:numPr>
      </w:pPr>
      <w:r>
        <w:rPr>
          <w:b/>
        </w:rPr>
        <w:t>Name of input vector map</w:t>
      </w:r>
      <w:r>
        <w:t xml:space="preserve">: </w:t>
      </w:r>
      <w:proofErr w:type="spellStart"/>
      <w:r>
        <w:t>Training@Classification</w:t>
      </w:r>
      <w:proofErr w:type="spellEnd"/>
    </w:p>
    <w:p w:rsidR="003937E3" w:rsidRDefault="003937E3" w:rsidP="003937E3">
      <w:pPr>
        <w:pStyle w:val="NDGNormal"/>
        <w:numPr>
          <w:ilvl w:val="2"/>
          <w:numId w:val="13"/>
        </w:numPr>
      </w:pPr>
      <w:r>
        <w:rPr>
          <w:b/>
        </w:rPr>
        <w:t>Name for output raster map</w:t>
      </w:r>
      <w:r>
        <w:t xml:space="preserve">: </w:t>
      </w:r>
      <w:proofErr w:type="spellStart"/>
      <w:r>
        <w:t>TrainingAreas</w:t>
      </w:r>
      <w:proofErr w:type="spellEnd"/>
    </w:p>
    <w:p w:rsidR="003937E3" w:rsidRDefault="003937E3" w:rsidP="003937E3">
      <w:pPr>
        <w:pStyle w:val="NDGNormal"/>
        <w:numPr>
          <w:ilvl w:val="2"/>
          <w:numId w:val="13"/>
        </w:numPr>
      </w:pPr>
      <w:r>
        <w:rPr>
          <w:b/>
        </w:rPr>
        <w:t>Source of raster values</w:t>
      </w:r>
      <w:r>
        <w:t xml:space="preserve">: </w:t>
      </w:r>
      <w:proofErr w:type="spellStart"/>
      <w:r>
        <w:t>attr</w:t>
      </w:r>
      <w:proofErr w:type="spellEnd"/>
    </w:p>
    <w:p w:rsidR="003937E3" w:rsidRDefault="003937E3" w:rsidP="003937E3">
      <w:pPr>
        <w:pStyle w:val="NDGNormal"/>
        <w:numPr>
          <w:ilvl w:val="1"/>
          <w:numId w:val="13"/>
        </w:numPr>
      </w:pPr>
      <w:r>
        <w:rPr>
          <w:b/>
        </w:rPr>
        <w:t>Attributes tab</w:t>
      </w:r>
      <w:r>
        <w:t>:</w:t>
      </w:r>
    </w:p>
    <w:p w:rsidR="00EF1E90" w:rsidRDefault="00EF1E90" w:rsidP="00EF1E90">
      <w:pPr>
        <w:pStyle w:val="NDGNormal"/>
        <w:numPr>
          <w:ilvl w:val="2"/>
          <w:numId w:val="13"/>
        </w:numPr>
      </w:pPr>
      <w:r>
        <w:rPr>
          <w:b/>
        </w:rPr>
        <w:t>Name of column for ‘</w:t>
      </w:r>
      <w:proofErr w:type="spellStart"/>
      <w:r>
        <w:rPr>
          <w:b/>
        </w:rPr>
        <w:t>attr</w:t>
      </w:r>
      <w:proofErr w:type="spellEnd"/>
      <w:r>
        <w:rPr>
          <w:b/>
        </w:rPr>
        <w:t>’ parameter</w:t>
      </w:r>
      <w:r>
        <w:t>: category</w:t>
      </w:r>
    </w:p>
    <w:p w:rsidR="003937E3" w:rsidRDefault="003937E3" w:rsidP="003937E3">
      <w:pPr>
        <w:pStyle w:val="NDGNormal"/>
        <w:numPr>
          <w:ilvl w:val="2"/>
          <w:numId w:val="13"/>
        </w:numPr>
      </w:pPr>
      <w:r>
        <w:rPr>
          <w:b/>
        </w:rPr>
        <w:t>Name of column...</w:t>
      </w:r>
      <w:r w:rsidR="00EF1E90">
        <w:rPr>
          <w:b/>
        </w:rPr>
        <w:t>category labels</w:t>
      </w:r>
      <w:r w:rsidR="00EF1E90">
        <w:t xml:space="preserve">: </w:t>
      </w:r>
      <w:proofErr w:type="spellStart"/>
      <w:r w:rsidR="00EF1E90">
        <w:t>Descr</w:t>
      </w:r>
      <w:proofErr w:type="spellEnd"/>
    </w:p>
    <w:p w:rsidR="00EF1E90" w:rsidRDefault="00EF1E90" w:rsidP="00EF1E90">
      <w:pPr>
        <w:pStyle w:val="NDGNormal"/>
        <w:numPr>
          <w:ilvl w:val="1"/>
          <w:numId w:val="13"/>
        </w:numPr>
      </w:pPr>
      <w:r>
        <w:rPr>
          <w:b/>
        </w:rPr>
        <w:t>Add created map(s) into layer tree</w:t>
      </w:r>
      <w:r>
        <w:t>: checked</w:t>
      </w:r>
    </w:p>
    <w:p w:rsidR="00EF1E90" w:rsidRDefault="00EF1E90" w:rsidP="00EF1E90">
      <w:pPr>
        <w:pStyle w:val="NDGNormal"/>
        <w:numPr>
          <w:ilvl w:val="0"/>
          <w:numId w:val="13"/>
        </w:numPr>
      </w:pPr>
      <w:r>
        <w:rPr>
          <w:b/>
        </w:rPr>
        <w:t>Click ‘Run’ button</w:t>
      </w:r>
      <w:r>
        <w:t xml:space="preserve"> to execute the tool then </w:t>
      </w:r>
      <w:r>
        <w:rPr>
          <w:b/>
        </w:rPr>
        <w:t>close the tool</w:t>
      </w:r>
      <w:r>
        <w:t xml:space="preserve">.  The </w:t>
      </w:r>
      <w:proofErr w:type="spellStart"/>
      <w:r>
        <w:t>TrainingAreas</w:t>
      </w:r>
      <w:proofErr w:type="spellEnd"/>
      <w:r>
        <w:t xml:space="preserve"> raster </w:t>
      </w:r>
      <w:proofErr w:type="gramStart"/>
      <w:r>
        <w:t>will be added to the map layers list and displayed in the Map Display</w:t>
      </w:r>
      <w:proofErr w:type="gramEnd"/>
      <w:r>
        <w:t xml:space="preserve"> (see Figure 15 for example).  </w:t>
      </w:r>
    </w:p>
    <w:p w:rsidR="00EF1E90" w:rsidRDefault="00EF1E90" w:rsidP="00EF1E90">
      <w:pPr>
        <w:pStyle w:val="NDGNormal"/>
      </w:pPr>
    </w:p>
    <w:p w:rsidR="00EF1E90" w:rsidRDefault="00EF1E90" w:rsidP="00EF1E90">
      <w:pPr>
        <w:pStyle w:val="NDGNormal"/>
        <w:jc w:val="center"/>
      </w:pPr>
      <w:r>
        <w:rPr>
          <w:noProof/>
          <w:lang w:eastAsia="en-US"/>
        </w:rPr>
        <w:drawing>
          <wp:inline distT="0" distB="0" distL="0" distR="0">
            <wp:extent cx="4202149" cy="3147237"/>
            <wp:effectExtent l="0" t="0" r="8255" b="0"/>
            <wp:docPr id="24" name="Picture 24" descr="C:\Users\Rick\AppData\Local\Temp\SNAGHTML1c5ed9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k\AppData\Local\Temp\SNAGHTML1c5ed9a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7186" cy="3151010"/>
                    </a:xfrm>
                    <a:prstGeom prst="rect">
                      <a:avLst/>
                    </a:prstGeom>
                    <a:noFill/>
                    <a:ln>
                      <a:noFill/>
                    </a:ln>
                  </pic:spPr>
                </pic:pic>
              </a:graphicData>
            </a:graphic>
          </wp:inline>
        </w:drawing>
      </w:r>
    </w:p>
    <w:p w:rsidR="00EF1E90" w:rsidRDefault="00EF1E90" w:rsidP="00EF1E90">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15: </w:t>
      </w:r>
      <w:proofErr w:type="spellStart"/>
      <w:r>
        <w:rPr>
          <w:rFonts w:ascii="Times New Roman" w:hAnsi="Times New Roman"/>
          <w:b/>
          <w:color w:val="1F497D" w:themeColor="text2"/>
        </w:rPr>
        <w:t>TrainingAreas</w:t>
      </w:r>
      <w:proofErr w:type="spellEnd"/>
      <w:r>
        <w:rPr>
          <w:rFonts w:ascii="Times New Roman" w:hAnsi="Times New Roman"/>
          <w:b/>
          <w:color w:val="1F497D" w:themeColor="text2"/>
        </w:rPr>
        <w:t xml:space="preserve"> Raster Displayed in Map Display</w:t>
      </w:r>
    </w:p>
    <w:p w:rsidR="00EF1E90" w:rsidRDefault="00EF1E90" w:rsidP="00EF1E90">
      <w:pPr>
        <w:pStyle w:val="NDGNormal"/>
      </w:pPr>
      <w:r>
        <w:t xml:space="preserve">The </w:t>
      </w:r>
      <w:proofErr w:type="spellStart"/>
      <w:r>
        <w:t>TrainingAreas</w:t>
      </w:r>
      <w:proofErr w:type="spellEnd"/>
      <w:r>
        <w:t xml:space="preserve"> raster map is displaying the NULL cells as white and is obscuring our view of the underlying imagery.  We will make the NULL cells t</w:t>
      </w:r>
      <w:r w:rsidR="007A64F9">
        <w:t>ransparent so we can see where the training areas lay on top of the imagery.</w:t>
      </w:r>
    </w:p>
    <w:p w:rsidR="00DD6BC8" w:rsidRDefault="00DD6BC8" w:rsidP="00EF1E90">
      <w:pPr>
        <w:pStyle w:val="NDGNormal"/>
      </w:pPr>
    </w:p>
    <w:p w:rsidR="00DD6BC8" w:rsidRDefault="00DD6BC8" w:rsidP="00DD6BC8">
      <w:pPr>
        <w:pStyle w:val="NDGNormal"/>
        <w:numPr>
          <w:ilvl w:val="0"/>
          <w:numId w:val="13"/>
        </w:numPr>
      </w:pPr>
      <w:r>
        <w:rPr>
          <w:b/>
        </w:rPr>
        <w:lastRenderedPageBreak/>
        <w:t xml:space="preserve">Right-click on </w:t>
      </w:r>
      <w:proofErr w:type="spellStart"/>
      <w:r>
        <w:rPr>
          <w:b/>
        </w:rPr>
        <w:t>TrainingAreas</w:t>
      </w:r>
      <w:proofErr w:type="spellEnd"/>
      <w:r>
        <w:t xml:space="preserve"> </w:t>
      </w:r>
      <w:r>
        <w:rPr>
          <w:b/>
        </w:rPr>
        <w:t>in the map layers list</w:t>
      </w:r>
      <w:r>
        <w:t xml:space="preserve"> </w:t>
      </w:r>
      <w:proofErr w:type="gramStart"/>
      <w:r>
        <w:t xml:space="preserve">then </w:t>
      </w:r>
      <w:r>
        <w:rPr>
          <w:b/>
        </w:rPr>
        <w:t xml:space="preserve"> choose</w:t>
      </w:r>
      <w:proofErr w:type="gramEnd"/>
      <w:r>
        <w:rPr>
          <w:b/>
        </w:rPr>
        <w:t xml:space="preserve"> Properties</w:t>
      </w:r>
      <w:r>
        <w:t xml:space="preserve"> from the contextual menu.</w:t>
      </w:r>
    </w:p>
    <w:p w:rsidR="00DD6BC8" w:rsidRDefault="00DD6BC8" w:rsidP="00DD6BC8">
      <w:pPr>
        <w:pStyle w:val="NDGNormal"/>
        <w:numPr>
          <w:ilvl w:val="0"/>
          <w:numId w:val="13"/>
        </w:numPr>
      </w:pPr>
      <w:r>
        <w:rPr>
          <w:b/>
        </w:rPr>
        <w:t>Click ‘Null cells’ tab</w:t>
      </w:r>
      <w:r>
        <w:t>.</w:t>
      </w:r>
    </w:p>
    <w:p w:rsidR="00DD6BC8" w:rsidRDefault="00DD6BC8" w:rsidP="00DD6BC8">
      <w:pPr>
        <w:pStyle w:val="NDGNormal"/>
        <w:numPr>
          <w:ilvl w:val="0"/>
          <w:numId w:val="13"/>
        </w:numPr>
      </w:pPr>
      <w:r>
        <w:rPr>
          <w:b/>
        </w:rPr>
        <w:t>Check ‘Overlay (non-null values only)</w:t>
      </w:r>
      <w:r>
        <w:t>.</w:t>
      </w:r>
    </w:p>
    <w:p w:rsidR="00DD6BC8" w:rsidRDefault="00DD6BC8" w:rsidP="00DD6BC8">
      <w:pPr>
        <w:pStyle w:val="NDGNormal"/>
        <w:numPr>
          <w:ilvl w:val="0"/>
          <w:numId w:val="13"/>
        </w:numPr>
      </w:pPr>
      <w:r>
        <w:rPr>
          <w:b/>
        </w:rPr>
        <w:t>Click ‘OK’ button</w:t>
      </w:r>
      <w:r>
        <w:t xml:space="preserve"> to apply and close the dialog.</w:t>
      </w:r>
    </w:p>
    <w:p w:rsidR="00DD6BC8" w:rsidRDefault="00DD6BC8" w:rsidP="00DD6BC8">
      <w:pPr>
        <w:pStyle w:val="NDGNormal"/>
      </w:pPr>
    </w:p>
    <w:p w:rsidR="00DD6BC8" w:rsidRDefault="00DD6BC8" w:rsidP="00DD6BC8">
      <w:pPr>
        <w:pStyle w:val="NDGNormal"/>
      </w:pPr>
      <w:r>
        <w:t xml:space="preserve">The NULL cells will now be transparent and the </w:t>
      </w:r>
      <w:proofErr w:type="gramStart"/>
      <w:r>
        <w:t>two raster</w:t>
      </w:r>
      <w:proofErr w:type="gramEnd"/>
      <w:r>
        <w:t xml:space="preserve"> maps will be displayed together (as shown in Figure 16).</w:t>
      </w:r>
    </w:p>
    <w:p w:rsidR="00DD6BC8" w:rsidRDefault="00DD6BC8" w:rsidP="00DD6BC8">
      <w:pPr>
        <w:pStyle w:val="NDGNormal"/>
      </w:pPr>
    </w:p>
    <w:p w:rsidR="00DD6BC8" w:rsidRDefault="00DD6BC8" w:rsidP="00DD6BC8">
      <w:pPr>
        <w:pStyle w:val="NDGNormal"/>
      </w:pPr>
      <w:r>
        <w:rPr>
          <w:noProof/>
          <w:lang w:eastAsia="en-US"/>
        </w:rPr>
        <w:drawing>
          <wp:inline distT="0" distB="0" distL="0" distR="0" wp14:anchorId="14D3ABE5" wp14:editId="5BC73706">
            <wp:extent cx="5475768" cy="2913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8181" b="8779"/>
                    <a:stretch/>
                  </pic:blipFill>
                  <pic:spPr bwMode="auto">
                    <a:xfrm>
                      <a:off x="0" y="0"/>
                      <a:ext cx="5486400" cy="2918977"/>
                    </a:xfrm>
                    <a:prstGeom prst="rect">
                      <a:avLst/>
                    </a:prstGeom>
                    <a:ln>
                      <a:noFill/>
                    </a:ln>
                    <a:extLst>
                      <a:ext uri="{53640926-AAD7-44D8-BBD7-CCE9431645EC}">
                        <a14:shadowObscured xmlns:a14="http://schemas.microsoft.com/office/drawing/2010/main"/>
                      </a:ext>
                    </a:extLst>
                  </pic:spPr>
                </pic:pic>
              </a:graphicData>
            </a:graphic>
          </wp:inline>
        </w:drawing>
      </w:r>
    </w:p>
    <w:p w:rsidR="00DD6BC8" w:rsidRDefault="00DD6BC8" w:rsidP="00DD6BC8">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16: </w:t>
      </w:r>
      <w:proofErr w:type="spellStart"/>
      <w:r>
        <w:rPr>
          <w:rFonts w:ascii="Times New Roman" w:hAnsi="Times New Roman"/>
          <w:b/>
          <w:color w:val="1F497D" w:themeColor="text2"/>
        </w:rPr>
        <w:t>TrainingAreas</w:t>
      </w:r>
      <w:proofErr w:type="spellEnd"/>
      <w:r>
        <w:rPr>
          <w:rFonts w:ascii="Times New Roman" w:hAnsi="Times New Roman"/>
          <w:b/>
          <w:color w:val="1F497D" w:themeColor="text2"/>
        </w:rPr>
        <w:t xml:space="preserve"> Raster with Transparent NULL Cells</w:t>
      </w:r>
    </w:p>
    <w:p w:rsidR="00DD6BC8" w:rsidRDefault="00DD6BC8" w:rsidP="00DD6BC8">
      <w:pPr>
        <w:pStyle w:val="NDGNormal"/>
      </w:pPr>
      <w:r>
        <w:t xml:space="preserve">Before we move to the second step of classification, </w:t>
      </w:r>
      <w:proofErr w:type="gramStart"/>
      <w:r>
        <w:t>let’s</w:t>
      </w:r>
      <w:proofErr w:type="gramEnd"/>
      <w:r>
        <w:t xml:space="preserve"> verify that the </w:t>
      </w:r>
      <w:proofErr w:type="spellStart"/>
      <w:r>
        <w:t>TrainingAreas</w:t>
      </w:r>
      <w:proofErr w:type="spellEnd"/>
      <w:r>
        <w:t xml:space="preserve"> raster map has the correct cell values and labels.</w:t>
      </w:r>
    </w:p>
    <w:p w:rsidR="00DD6BC8" w:rsidRDefault="00DD6BC8" w:rsidP="00DD6BC8">
      <w:pPr>
        <w:pStyle w:val="NDGNormal"/>
      </w:pPr>
    </w:p>
    <w:p w:rsidR="00DD6BC8" w:rsidRDefault="00DD6BC8" w:rsidP="00DD6BC8">
      <w:pPr>
        <w:pStyle w:val="NDGNormal"/>
        <w:numPr>
          <w:ilvl w:val="0"/>
          <w:numId w:val="13"/>
        </w:numPr>
      </w:pPr>
      <w:r>
        <w:t xml:space="preserve">In the Map Display, </w:t>
      </w:r>
      <w:r>
        <w:rPr>
          <w:b/>
        </w:rPr>
        <w:t xml:space="preserve">click ‘Query raster/vector map(s) </w:t>
      </w:r>
      <w:r>
        <w:rPr>
          <w:noProof/>
          <w:lang w:eastAsia="en-US"/>
        </w:rPr>
        <w:drawing>
          <wp:inline distT="0" distB="0" distL="0" distR="0" wp14:anchorId="79AC48A0" wp14:editId="64E5CFB6">
            <wp:extent cx="247619" cy="247619"/>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19" cy="247619"/>
                    </a:xfrm>
                    <a:prstGeom prst="rect">
                      <a:avLst/>
                    </a:prstGeom>
                  </pic:spPr>
                </pic:pic>
              </a:graphicData>
            </a:graphic>
          </wp:inline>
        </w:drawing>
      </w:r>
      <w:r>
        <w:rPr>
          <w:b/>
        </w:rPr>
        <w:t xml:space="preserve"> button</w:t>
      </w:r>
      <w:r>
        <w:t xml:space="preserve"> to select the tool.  This tool will display the attributes of the raster or vector that you click on the map display.</w:t>
      </w:r>
    </w:p>
    <w:p w:rsidR="00DD6BC8" w:rsidRDefault="00DD6BC8" w:rsidP="00DD6BC8">
      <w:pPr>
        <w:pStyle w:val="NDGNormal"/>
        <w:numPr>
          <w:ilvl w:val="0"/>
          <w:numId w:val="13"/>
        </w:numPr>
      </w:pPr>
      <w:r>
        <w:rPr>
          <w:b/>
        </w:rPr>
        <w:t>Click on one of the training areas</w:t>
      </w:r>
      <w:r>
        <w:t xml:space="preserve"> to display its attributes.  When you do this, in the Layer Manager, the ‘Command console’ tab will activate and the result of the Query tool will display (example shown in Figure 17).  What you should verify is that the category and </w:t>
      </w:r>
      <w:proofErr w:type="spellStart"/>
      <w:r>
        <w:t>Descr</w:t>
      </w:r>
      <w:proofErr w:type="spellEnd"/>
      <w:r>
        <w:t xml:space="preserve"> are stored in the training area properly (example circled in Figure 17).</w:t>
      </w:r>
      <w:r w:rsidR="00DD48C5">
        <w:t xml:space="preserve">  If you are not getting the expected results, you may need to revisit steps 22-24 above.</w:t>
      </w:r>
    </w:p>
    <w:p w:rsidR="00DD6BC8" w:rsidRDefault="00DD6BC8" w:rsidP="00DD6BC8">
      <w:pPr>
        <w:pStyle w:val="NDGNormal"/>
      </w:pPr>
    </w:p>
    <w:p w:rsidR="00DD6BC8" w:rsidRDefault="00DD6BC8" w:rsidP="00DD6BC8">
      <w:pPr>
        <w:pStyle w:val="NDGNormal"/>
        <w:jc w:val="center"/>
      </w:pPr>
      <w:r>
        <w:rPr>
          <w:noProof/>
          <w:lang w:eastAsia="en-US"/>
        </w:rPr>
        <mc:AlternateContent>
          <mc:Choice Requires="wps">
            <w:drawing>
              <wp:anchor distT="0" distB="0" distL="114300" distR="114300" simplePos="0" relativeHeight="251664384" behindDoc="0" locked="0" layoutInCell="1" allowOverlap="1">
                <wp:simplePos x="0" y="0"/>
                <wp:positionH relativeFrom="column">
                  <wp:posOffset>3535326</wp:posOffset>
                </wp:positionH>
                <wp:positionV relativeFrom="paragraph">
                  <wp:posOffset>305804</wp:posOffset>
                </wp:positionV>
                <wp:extent cx="733469" cy="286740"/>
                <wp:effectExtent l="0" t="0" r="28575" b="18415"/>
                <wp:wrapNone/>
                <wp:docPr id="34" name="Oval 34"/>
                <wp:cNvGraphicFramePr/>
                <a:graphic xmlns:a="http://schemas.openxmlformats.org/drawingml/2006/main">
                  <a:graphicData uri="http://schemas.microsoft.com/office/word/2010/wordprocessingShape">
                    <wps:wsp>
                      <wps:cNvSpPr/>
                      <wps:spPr>
                        <a:xfrm>
                          <a:off x="0" y="0"/>
                          <a:ext cx="733469" cy="286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278.35pt;margin-top:24.1pt;width:57.75pt;height:2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" filled="f" strokecolor="red" strokeweight="2pt"/>
            </w:pict>
          </mc:Fallback>
        </mc:AlternateContent>
      </w:r>
      <w:r>
        <w:rPr>
          <w:noProof/>
          <w:lang w:eastAsia="en-US"/>
        </w:rPr>
        <w:drawing>
          <wp:inline distT="0" distB="0" distL="0" distR="0" wp14:anchorId="46FAE6BC" wp14:editId="22729F74">
            <wp:extent cx="3994769" cy="563525"/>
            <wp:effectExtent l="0" t="0" r="635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25474" cy="567856"/>
                    </a:xfrm>
                    <a:prstGeom prst="rect">
                      <a:avLst/>
                    </a:prstGeom>
                  </pic:spPr>
                </pic:pic>
              </a:graphicData>
            </a:graphic>
          </wp:inline>
        </w:drawing>
      </w:r>
    </w:p>
    <w:p w:rsidR="00DD6BC8" w:rsidRDefault="00DD6BC8" w:rsidP="00DD6BC8">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17: Result of Query on </w:t>
      </w:r>
      <w:proofErr w:type="spellStart"/>
      <w:r>
        <w:rPr>
          <w:rFonts w:ascii="Times New Roman" w:hAnsi="Times New Roman"/>
          <w:b/>
          <w:color w:val="1F497D" w:themeColor="text2"/>
        </w:rPr>
        <w:t>TrainingAreas</w:t>
      </w:r>
      <w:proofErr w:type="spellEnd"/>
      <w:r>
        <w:rPr>
          <w:rFonts w:ascii="Times New Roman" w:hAnsi="Times New Roman"/>
          <w:b/>
          <w:color w:val="1F497D" w:themeColor="text2"/>
        </w:rPr>
        <w:t xml:space="preserve"> Raster Map</w:t>
      </w:r>
    </w:p>
    <w:p w:rsidR="00DD6BC8" w:rsidRDefault="00DD6BC8" w:rsidP="00D62FF9">
      <w:pPr>
        <w:pStyle w:val="NDGNormal"/>
      </w:pPr>
    </w:p>
    <w:p w:rsidR="00D62FF9" w:rsidRPr="006A6C54" w:rsidRDefault="00D62FF9" w:rsidP="00D62FF9">
      <w:pPr>
        <w:pStyle w:val="NDGTask1"/>
        <w:numPr>
          <w:ilvl w:val="0"/>
          <w:numId w:val="3"/>
        </w:numPr>
        <w:rPr>
          <w:rFonts w:ascii="Times New Roman" w:hAnsi="Times New Roman"/>
        </w:rPr>
      </w:pPr>
      <w:r w:rsidRPr="006A6C54">
        <w:rPr>
          <w:rFonts w:ascii="Times New Roman" w:hAnsi="Times New Roman"/>
        </w:rPr>
        <w:lastRenderedPageBreak/>
        <w:tab/>
      </w:r>
      <w:bookmarkStart w:id="13" w:name="_Toc396162295"/>
      <w:r>
        <w:rPr>
          <w:rFonts w:ascii="Times New Roman" w:hAnsi="Times New Roman"/>
        </w:rPr>
        <w:t>Perform Supervised Classification</w:t>
      </w:r>
      <w:bookmarkEnd w:id="13"/>
    </w:p>
    <w:p w:rsidR="00D62FF9" w:rsidRPr="006A6C54" w:rsidRDefault="00D62FF9" w:rsidP="00D62FF9">
      <w:pPr>
        <w:pStyle w:val="NDGNormal"/>
        <w:rPr>
          <w:rFonts w:ascii="Times New Roman" w:hAnsi="Times New Roman"/>
        </w:rPr>
      </w:pPr>
    </w:p>
    <w:p w:rsidR="00D62FF9" w:rsidRDefault="00D62FF9" w:rsidP="00D62FF9">
      <w:pPr>
        <w:pStyle w:val="NDGNormal"/>
      </w:pPr>
      <w:r>
        <w:t xml:space="preserve">In this task, we will perform the second step of a supervised classification.  In this step, we will first generate and review the spectral signatures of the training areas that we specified in the Task 3.  Next, we will perform the supervised classification and review the results.  </w:t>
      </w:r>
      <w:proofErr w:type="gramStart"/>
      <w:r>
        <w:t>Let’s</w:t>
      </w:r>
      <w:proofErr w:type="gramEnd"/>
      <w:r>
        <w:t xml:space="preserve"> start with generating the spectral signatures.</w:t>
      </w:r>
    </w:p>
    <w:p w:rsidR="00D62FF9" w:rsidRDefault="00D62FF9" w:rsidP="00D62FF9">
      <w:pPr>
        <w:pStyle w:val="NDGNormal"/>
      </w:pPr>
    </w:p>
    <w:p w:rsidR="00D62FF9" w:rsidRDefault="00D62FF9" w:rsidP="00D62FF9">
      <w:pPr>
        <w:pStyle w:val="NDGNormal"/>
        <w:numPr>
          <w:ilvl w:val="0"/>
          <w:numId w:val="28"/>
        </w:numPr>
      </w:pPr>
      <w:r>
        <w:rPr>
          <w:b/>
        </w:rPr>
        <w:t>Click Imagery</w:t>
      </w:r>
      <w:r w:rsidRPr="00D62FF9">
        <w:rPr>
          <w:b/>
        </w:rPr>
        <w:sym w:font="Wingdings" w:char="F0E0"/>
      </w:r>
      <w:r>
        <w:rPr>
          <w:b/>
        </w:rPr>
        <w:t>Classify image</w:t>
      </w:r>
      <w:r w:rsidRPr="00D62FF9">
        <w:rPr>
          <w:b/>
        </w:rPr>
        <w:sym w:font="Wingdings" w:char="F0E0"/>
      </w:r>
      <w:r>
        <w:rPr>
          <w:b/>
        </w:rPr>
        <w:t>Input for supervised MLC (</w:t>
      </w:r>
      <w:proofErr w:type="spellStart"/>
      <w:r>
        <w:rPr>
          <w:b/>
        </w:rPr>
        <w:t>i.gensig</w:t>
      </w:r>
      <w:proofErr w:type="spellEnd"/>
      <w:r>
        <w:rPr>
          <w:b/>
        </w:rPr>
        <w:t>)</w:t>
      </w:r>
      <w:r>
        <w:t xml:space="preserve"> on the Layer Manager window.  This will open the </w:t>
      </w:r>
      <w:proofErr w:type="spellStart"/>
      <w:r>
        <w:t>i.gensig</w:t>
      </w:r>
      <w:proofErr w:type="spellEnd"/>
      <w:r>
        <w:t xml:space="preserve"> tool.</w:t>
      </w:r>
    </w:p>
    <w:p w:rsidR="00D62FF9" w:rsidRDefault="00D62FF9" w:rsidP="00D62FF9">
      <w:pPr>
        <w:pStyle w:val="NDGNormal"/>
        <w:numPr>
          <w:ilvl w:val="0"/>
          <w:numId w:val="28"/>
        </w:numPr>
      </w:pPr>
      <w:r>
        <w:rPr>
          <w:b/>
        </w:rPr>
        <w:t xml:space="preserve">Read the manual for the </w:t>
      </w:r>
      <w:proofErr w:type="spellStart"/>
      <w:r>
        <w:rPr>
          <w:b/>
        </w:rPr>
        <w:t>i.gensig</w:t>
      </w:r>
      <w:proofErr w:type="spellEnd"/>
      <w:r>
        <w:rPr>
          <w:b/>
        </w:rPr>
        <w:t xml:space="preserve"> tool</w:t>
      </w:r>
      <w:r>
        <w:t xml:space="preserve"> to learn what it does and what parameters it expects.</w:t>
      </w:r>
    </w:p>
    <w:p w:rsidR="00D62FF9" w:rsidRDefault="00D62FF9" w:rsidP="00D62FF9">
      <w:pPr>
        <w:pStyle w:val="NDGNormal"/>
        <w:numPr>
          <w:ilvl w:val="0"/>
          <w:numId w:val="28"/>
        </w:numPr>
      </w:pPr>
      <w:r>
        <w:rPr>
          <w:b/>
        </w:rPr>
        <w:t xml:space="preserve">Set the following parameters </w:t>
      </w:r>
      <w:r>
        <w:t xml:space="preserve">for the </w:t>
      </w:r>
      <w:proofErr w:type="spellStart"/>
      <w:r>
        <w:t>i.gensig</w:t>
      </w:r>
      <w:proofErr w:type="spellEnd"/>
      <w:r>
        <w:t xml:space="preserve"> tool:</w:t>
      </w:r>
    </w:p>
    <w:p w:rsidR="00D62FF9" w:rsidRDefault="00D62FF9" w:rsidP="00D62FF9">
      <w:pPr>
        <w:pStyle w:val="NDGNormal"/>
        <w:numPr>
          <w:ilvl w:val="1"/>
          <w:numId w:val="28"/>
        </w:numPr>
      </w:pPr>
      <w:r>
        <w:rPr>
          <w:b/>
        </w:rPr>
        <w:t>Required tab</w:t>
      </w:r>
      <w:r>
        <w:t>:</w:t>
      </w:r>
    </w:p>
    <w:p w:rsidR="00D62FF9" w:rsidRDefault="00D62FF9" w:rsidP="00D62FF9">
      <w:pPr>
        <w:pStyle w:val="NDGNormal"/>
        <w:numPr>
          <w:ilvl w:val="2"/>
          <w:numId w:val="28"/>
        </w:numPr>
      </w:pPr>
      <w:r>
        <w:rPr>
          <w:b/>
        </w:rPr>
        <w:t>Ground truth training map</w:t>
      </w:r>
      <w:r>
        <w:t xml:space="preserve">: </w:t>
      </w:r>
      <w:proofErr w:type="spellStart"/>
      <w:r>
        <w:t>TrainingAreas</w:t>
      </w:r>
      <w:proofErr w:type="spellEnd"/>
    </w:p>
    <w:p w:rsidR="00D62FF9" w:rsidRDefault="00D62FF9" w:rsidP="00D62FF9">
      <w:pPr>
        <w:pStyle w:val="NDGNormal"/>
        <w:numPr>
          <w:ilvl w:val="2"/>
          <w:numId w:val="28"/>
        </w:numPr>
      </w:pPr>
      <w:r>
        <w:rPr>
          <w:b/>
        </w:rPr>
        <w:t>Name of input imagery group</w:t>
      </w:r>
      <w:r>
        <w:t xml:space="preserve">: </w:t>
      </w:r>
      <w:proofErr w:type="spellStart"/>
      <w:r>
        <w:t>tm_sacsub_group</w:t>
      </w:r>
      <w:proofErr w:type="spellEnd"/>
    </w:p>
    <w:p w:rsidR="00D62FF9" w:rsidRDefault="00D62FF9" w:rsidP="00D62FF9">
      <w:pPr>
        <w:pStyle w:val="NDGNormal"/>
        <w:numPr>
          <w:ilvl w:val="2"/>
          <w:numId w:val="28"/>
        </w:numPr>
      </w:pPr>
      <w:r>
        <w:rPr>
          <w:b/>
        </w:rPr>
        <w:t>Name of input imagery subgroup</w:t>
      </w:r>
      <w:r>
        <w:t xml:space="preserve">: </w:t>
      </w:r>
      <w:proofErr w:type="spellStart"/>
      <w:r>
        <w:t>tm_sacsub_group</w:t>
      </w:r>
      <w:proofErr w:type="spellEnd"/>
    </w:p>
    <w:p w:rsidR="00D62FF9" w:rsidRDefault="00D62FF9" w:rsidP="00D62FF9">
      <w:pPr>
        <w:pStyle w:val="NDGNormal"/>
        <w:numPr>
          <w:ilvl w:val="2"/>
          <w:numId w:val="28"/>
        </w:numPr>
      </w:pPr>
      <w:r>
        <w:rPr>
          <w:b/>
        </w:rPr>
        <w:t>Name for output file…</w:t>
      </w:r>
      <w:r>
        <w:t xml:space="preserve">: </w:t>
      </w:r>
      <w:proofErr w:type="spellStart"/>
      <w:r>
        <w:t>TrainingSignatures</w:t>
      </w:r>
      <w:proofErr w:type="spellEnd"/>
    </w:p>
    <w:p w:rsidR="00D62FF9" w:rsidRDefault="00D62FF9" w:rsidP="00D62FF9">
      <w:pPr>
        <w:pStyle w:val="NDGNormal"/>
        <w:numPr>
          <w:ilvl w:val="0"/>
          <w:numId w:val="28"/>
        </w:numPr>
      </w:pPr>
      <w:r>
        <w:rPr>
          <w:b/>
        </w:rPr>
        <w:t>Click ‘Run’ button</w:t>
      </w:r>
      <w:r>
        <w:t xml:space="preserve"> to execute the tool.  If no errors were reported, </w:t>
      </w:r>
      <w:proofErr w:type="gramStart"/>
      <w:r>
        <w:rPr>
          <w:b/>
        </w:rPr>
        <w:t>Close</w:t>
      </w:r>
      <w:proofErr w:type="gramEnd"/>
      <w:r>
        <w:rPr>
          <w:b/>
        </w:rPr>
        <w:t xml:space="preserve"> </w:t>
      </w:r>
      <w:proofErr w:type="spellStart"/>
      <w:r>
        <w:rPr>
          <w:b/>
        </w:rPr>
        <w:t>i.gensig</w:t>
      </w:r>
      <w:proofErr w:type="spellEnd"/>
      <w:r>
        <w:rPr>
          <w:b/>
        </w:rPr>
        <w:t xml:space="preserve"> dialog</w:t>
      </w:r>
      <w:r>
        <w:t>.</w:t>
      </w:r>
    </w:p>
    <w:p w:rsidR="00B85324" w:rsidRDefault="00B85324" w:rsidP="001F3DE3">
      <w:pPr>
        <w:pStyle w:val="NDGNormal"/>
        <w:numPr>
          <w:ilvl w:val="0"/>
          <w:numId w:val="28"/>
        </w:numPr>
      </w:pPr>
      <w:r w:rsidRPr="00D62FF9">
        <w:rPr>
          <w:b/>
        </w:rPr>
        <w:t xml:space="preserve">Open a text editor, such as Notepad and open </w:t>
      </w:r>
      <w:r w:rsidRPr="00D62FF9">
        <w:rPr>
          <w:b/>
          <w:i/>
        </w:rPr>
        <w:t>&lt;lab directory&gt;</w:t>
      </w:r>
      <w:r w:rsidR="00D62FF9">
        <w:rPr>
          <w:b/>
          <w:i/>
        </w:rPr>
        <w:t>\</w:t>
      </w:r>
      <w:proofErr w:type="spellStart"/>
      <w:r w:rsidR="001F3DE3" w:rsidRPr="001F3DE3">
        <w:rPr>
          <w:b/>
          <w:i/>
        </w:rPr>
        <w:t>grassdata</w:t>
      </w:r>
      <w:proofErr w:type="spellEnd"/>
      <w:r w:rsidR="001F3DE3" w:rsidRPr="001F3DE3">
        <w:rPr>
          <w:b/>
          <w:i/>
        </w:rPr>
        <w:t>\</w:t>
      </w:r>
      <w:r w:rsidR="001F3DE3">
        <w:rPr>
          <w:b/>
          <w:i/>
        </w:rPr>
        <w:br/>
      </w:r>
      <w:r w:rsidR="001F3DE3" w:rsidRPr="001F3DE3">
        <w:rPr>
          <w:b/>
          <w:i/>
        </w:rPr>
        <w:t>Sacramento\Classification\group\</w:t>
      </w:r>
      <w:proofErr w:type="spellStart"/>
      <w:r w:rsidR="001F3DE3" w:rsidRPr="001F3DE3">
        <w:rPr>
          <w:b/>
          <w:i/>
        </w:rPr>
        <w:t>tm_sacsub_group</w:t>
      </w:r>
      <w:proofErr w:type="spellEnd"/>
      <w:r w:rsidR="001F3DE3" w:rsidRPr="001F3DE3">
        <w:rPr>
          <w:b/>
          <w:i/>
        </w:rPr>
        <w:t>\subgroup\</w:t>
      </w:r>
      <w:r w:rsidR="001F3DE3">
        <w:rPr>
          <w:b/>
          <w:i/>
        </w:rPr>
        <w:br/>
      </w:r>
      <w:proofErr w:type="spellStart"/>
      <w:r w:rsidR="001F3DE3" w:rsidRPr="001F3DE3">
        <w:rPr>
          <w:b/>
          <w:i/>
        </w:rPr>
        <w:t>tm_sacsub_group</w:t>
      </w:r>
      <w:proofErr w:type="spellEnd"/>
      <w:r w:rsidR="001F3DE3" w:rsidRPr="001F3DE3">
        <w:rPr>
          <w:b/>
          <w:i/>
        </w:rPr>
        <w:t>\sig</w:t>
      </w:r>
      <w:r w:rsidR="001F3DE3">
        <w:rPr>
          <w:b/>
          <w:i/>
        </w:rPr>
        <w:t>\</w:t>
      </w:r>
      <w:proofErr w:type="spellStart"/>
      <w:r w:rsidR="00D62FF9">
        <w:rPr>
          <w:b/>
        </w:rPr>
        <w:t>TrainingSignatures</w:t>
      </w:r>
      <w:proofErr w:type="spellEnd"/>
      <w:r>
        <w:t>.</w:t>
      </w:r>
      <w:r w:rsidR="001F3DE3">
        <w:t xml:space="preserve"> </w:t>
      </w:r>
      <w:proofErr w:type="gramStart"/>
      <w:r w:rsidR="001F3DE3">
        <w:t>Tree structure shown in Figure 18.</w:t>
      </w:r>
      <w:proofErr w:type="gramEnd"/>
    </w:p>
    <w:p w:rsidR="001F3DE3" w:rsidRDefault="001F3DE3" w:rsidP="001F3DE3">
      <w:pPr>
        <w:pStyle w:val="NDGNormal"/>
      </w:pPr>
    </w:p>
    <w:p w:rsidR="001F3DE3" w:rsidRDefault="001F3DE3" w:rsidP="001F3DE3">
      <w:pPr>
        <w:pStyle w:val="NDGNormal"/>
        <w:jc w:val="center"/>
      </w:pPr>
      <w:r>
        <w:rPr>
          <w:noProof/>
          <w:lang w:eastAsia="en-US"/>
        </w:rPr>
        <w:drawing>
          <wp:inline distT="0" distB="0" distL="0" distR="0" wp14:anchorId="56BCE04A" wp14:editId="2BB95FCB">
            <wp:extent cx="1885714" cy="30190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85714" cy="3019048"/>
                    </a:xfrm>
                    <a:prstGeom prst="rect">
                      <a:avLst/>
                    </a:prstGeom>
                  </pic:spPr>
                </pic:pic>
              </a:graphicData>
            </a:graphic>
          </wp:inline>
        </w:drawing>
      </w:r>
    </w:p>
    <w:p w:rsidR="001F3DE3" w:rsidRDefault="001F3DE3" w:rsidP="001F3DE3">
      <w:pPr>
        <w:spacing w:after="200" w:line="276" w:lineRule="auto"/>
        <w:jc w:val="center"/>
      </w:pPr>
      <w:r>
        <w:rPr>
          <w:rFonts w:ascii="Times New Roman" w:hAnsi="Times New Roman"/>
          <w:b/>
          <w:color w:val="1F497D" w:themeColor="text2"/>
        </w:rPr>
        <w:t xml:space="preserve">Figure 18: Path to </w:t>
      </w:r>
      <w:proofErr w:type="spellStart"/>
      <w:r>
        <w:rPr>
          <w:rFonts w:ascii="Times New Roman" w:hAnsi="Times New Roman"/>
          <w:b/>
          <w:color w:val="1F497D" w:themeColor="text2"/>
        </w:rPr>
        <w:t>TrainingSignatures</w:t>
      </w:r>
      <w:proofErr w:type="spellEnd"/>
      <w:r>
        <w:rPr>
          <w:rFonts w:ascii="Times New Roman" w:hAnsi="Times New Roman"/>
          <w:b/>
          <w:color w:val="1F497D" w:themeColor="text2"/>
        </w:rPr>
        <w:t xml:space="preserve"> File</w:t>
      </w:r>
    </w:p>
    <w:p w:rsidR="000D44C2" w:rsidRDefault="000D44C2" w:rsidP="000D44C2"/>
    <w:p w:rsidR="000D44C2" w:rsidRDefault="001F3DE3" w:rsidP="000D44C2">
      <w:proofErr w:type="gramStart"/>
      <w:r>
        <w:t>Let’s</w:t>
      </w:r>
      <w:proofErr w:type="gramEnd"/>
      <w:r>
        <w:t xml:space="preserve"> take a few moments to review and discuss the spectral signatures file </w:t>
      </w:r>
      <w:r w:rsidR="00036DE4">
        <w:t>partially</w:t>
      </w:r>
      <w:r>
        <w:t xml:space="preserve"> shown in Figure 19.</w:t>
      </w:r>
      <w:r w:rsidR="00652003">
        <w:t xml:space="preserve">  </w:t>
      </w:r>
      <w:r w:rsidR="00652003" w:rsidRPr="00652003">
        <w:t xml:space="preserve">Once the spectral signature </w:t>
      </w:r>
      <w:proofErr w:type="gramStart"/>
      <w:r w:rsidR="00652003" w:rsidRPr="00652003">
        <w:t>is created</w:t>
      </w:r>
      <w:proofErr w:type="gramEnd"/>
      <w:r w:rsidR="00652003" w:rsidRPr="00652003">
        <w:t>, it can be evaluated to see if it looks like a high quality signature (that is, one that has a single bell-shaped histogram, and small standard deviations, and variances for each band).</w:t>
      </w:r>
    </w:p>
    <w:p w:rsidR="001F3DE3" w:rsidRDefault="001F3DE3" w:rsidP="000D44C2"/>
    <w:p w:rsidR="001F3DE3" w:rsidRDefault="00652003" w:rsidP="000D44C2">
      <w:r>
        <w:rPr>
          <w:noProof/>
          <w:lang w:eastAsia="en-US"/>
        </w:rPr>
        <mc:AlternateContent>
          <mc:Choice Requires="wps">
            <w:drawing>
              <wp:anchor distT="0" distB="0" distL="114300" distR="114300" simplePos="0" relativeHeight="251678720" behindDoc="0" locked="0" layoutInCell="1" allowOverlap="1" wp14:editId="36B11C9B">
                <wp:simplePos x="0" y="0"/>
                <wp:positionH relativeFrom="column">
                  <wp:posOffset>2942590</wp:posOffset>
                </wp:positionH>
                <wp:positionV relativeFrom="paragraph">
                  <wp:posOffset>956930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214AD" w:rsidRPr="00652003" w:rsidRDefault="006214AD">
                            <w:pPr>
                              <w:rPr>
                                <w:color w:val="FF0000"/>
                                <w:sz w:val="32"/>
                              </w:rPr>
                            </w:pPr>
                            <w:r w:rsidRPr="00652003">
                              <w:rPr>
                                <w:color w:val="FF0000"/>
                                <w:sz w:val="32"/>
                              </w:rPr>
                              <w:t>Peak Value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231.7pt;margin-top:75.3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" filled="f" stroked="f">
                <v:textbox style="mso-fit-shape-to-text:t">
                  <w:txbxContent>
                    <w:p w:rsidR="006214AD" w:rsidRPr="00652003" w:rsidRDefault="006214AD">
                      <w:pPr>
                        <w:rPr>
                          <w:color w:val="FF0000"/>
                          <w:sz w:val="32"/>
                        </w:rPr>
                      </w:pPr>
                      <w:r w:rsidRPr="00652003">
                        <w:rPr>
                          <w:color w:val="FF0000"/>
                          <w:sz w:val="32"/>
                        </w:rPr>
                        <w:t>Peak Value</w:t>
                      </w:r>
                    </w:p>
                  </w:txbxContent>
                </v:textbox>
              </v:shape>
            </w:pict>
          </mc:Fallback>
        </mc:AlternateContent>
      </w:r>
      <w:r>
        <w:rPr>
          <w:noProof/>
          <w:lang w:eastAsia="en-US"/>
        </w:rPr>
        <mc:AlternateContent>
          <mc:Choice Requires="wps">
            <w:drawing>
              <wp:anchor distT="0" distB="0" distL="114300" distR="114300" simplePos="0" relativeHeight="251676672" behindDoc="0" locked="0" layoutInCell="1" allowOverlap="1">
                <wp:simplePos x="0" y="0"/>
                <wp:positionH relativeFrom="column">
                  <wp:posOffset>3407262</wp:posOffset>
                </wp:positionH>
                <wp:positionV relativeFrom="paragraph">
                  <wp:posOffset>1273913</wp:posOffset>
                </wp:positionV>
                <wp:extent cx="0" cy="265814"/>
                <wp:effectExtent l="95250" t="0" r="57150" b="58420"/>
                <wp:wrapNone/>
                <wp:docPr id="43" name="Straight Arrow Connector 43"/>
                <wp:cNvGraphicFramePr/>
                <a:graphic xmlns:a="http://schemas.openxmlformats.org/drawingml/2006/main">
                  <a:graphicData uri="http://schemas.microsoft.com/office/word/2010/wordprocessingShape">
                    <wps:wsp>
                      <wps:cNvCnPr/>
                      <wps:spPr>
                        <a:xfrm>
                          <a:off x="0" y="0"/>
                          <a:ext cx="0" cy="26581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43" o:spid="_x0000_s1026" type="#_x0000_t32" style="position:absolute;margin-left:268.3pt;margin-top:100.3pt;width:0;height:20.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" strokecolor="red">
                <v:stroke endarrow="open"/>
              </v:shape>
            </w:pict>
          </mc:Fallback>
        </mc:AlternateContent>
      </w:r>
      <w:r w:rsidR="001F3DE3">
        <w:rPr>
          <w:noProof/>
          <w:lang w:eastAsia="en-US"/>
        </w:rPr>
        <mc:AlternateContent>
          <mc:Choice Requires="wps">
            <w:drawing>
              <wp:anchor distT="0" distB="0" distL="114300" distR="114300" simplePos="0" relativeHeight="251675648" behindDoc="0" locked="0" layoutInCell="1" allowOverlap="1" wp14:anchorId="1F3F8489" wp14:editId="62CC3A8F">
                <wp:simplePos x="0" y="0"/>
                <wp:positionH relativeFrom="column">
                  <wp:posOffset>4601712</wp:posOffset>
                </wp:positionH>
                <wp:positionV relativeFrom="paragraph">
                  <wp:posOffset>2054210</wp:posOffset>
                </wp:positionV>
                <wp:extent cx="861237" cy="265814"/>
                <wp:effectExtent l="0" t="0" r="15240" b="20320"/>
                <wp:wrapNone/>
                <wp:docPr id="42" name="Rectangle 42"/>
                <wp:cNvGraphicFramePr/>
                <a:graphic xmlns:a="http://schemas.openxmlformats.org/drawingml/2006/main">
                  <a:graphicData uri="http://schemas.microsoft.com/office/word/2010/wordprocessingShape">
                    <wps:wsp>
                      <wps:cNvSpPr/>
                      <wps:spPr>
                        <a:xfrm>
                          <a:off x="0" y="0"/>
                          <a:ext cx="861237" cy="26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6" style="position:absolute;margin-left:362.35pt;margin-top:161.75pt;width:67.8pt;height:20.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" filled="f" strokecolor="red" strokeweight="2pt"/>
            </w:pict>
          </mc:Fallback>
        </mc:AlternateContent>
      </w:r>
      <w:r w:rsidR="001F3DE3">
        <w:rPr>
          <w:noProof/>
          <w:lang w:eastAsia="en-US"/>
        </w:rPr>
        <mc:AlternateContent>
          <mc:Choice Requires="wps">
            <w:drawing>
              <wp:anchor distT="0" distB="0" distL="114300" distR="114300" simplePos="0" relativeHeight="251673600" behindDoc="0" locked="0" layoutInCell="1" allowOverlap="1" wp14:anchorId="203620BD" wp14:editId="5792B160">
                <wp:simplePos x="0" y="0"/>
                <wp:positionH relativeFrom="column">
                  <wp:posOffset>3740652</wp:posOffset>
                </wp:positionH>
                <wp:positionV relativeFrom="paragraph">
                  <wp:posOffset>1808893</wp:posOffset>
                </wp:positionV>
                <wp:extent cx="861237" cy="265814"/>
                <wp:effectExtent l="0" t="0" r="15240" b="20320"/>
                <wp:wrapNone/>
                <wp:docPr id="41" name="Rectangle 41"/>
                <wp:cNvGraphicFramePr/>
                <a:graphic xmlns:a="http://schemas.openxmlformats.org/drawingml/2006/main">
                  <a:graphicData uri="http://schemas.microsoft.com/office/word/2010/wordprocessingShape">
                    <wps:wsp>
                      <wps:cNvSpPr/>
                      <wps:spPr>
                        <a:xfrm>
                          <a:off x="0" y="0"/>
                          <a:ext cx="861237" cy="26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294.55pt;margin-top:142.45pt;width:67.8pt;height:20.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" filled="f" strokecolor="red" strokeweight="2pt"/>
            </w:pict>
          </mc:Fallback>
        </mc:AlternateContent>
      </w:r>
      <w:r w:rsidR="001F3DE3">
        <w:rPr>
          <w:noProof/>
          <w:lang w:eastAsia="en-US"/>
        </w:rPr>
        <mc:AlternateContent>
          <mc:Choice Requires="wps">
            <w:drawing>
              <wp:anchor distT="0" distB="0" distL="114300" distR="114300" simplePos="0" relativeHeight="251671552" behindDoc="0" locked="0" layoutInCell="1" allowOverlap="1" wp14:anchorId="4296EF25" wp14:editId="33613CDA">
                <wp:simplePos x="0" y="0"/>
                <wp:positionH relativeFrom="column">
                  <wp:posOffset>2943210</wp:posOffset>
                </wp:positionH>
                <wp:positionV relativeFrom="paragraph">
                  <wp:posOffset>1542695</wp:posOffset>
                </wp:positionV>
                <wp:extent cx="861237" cy="265814"/>
                <wp:effectExtent l="0" t="0" r="15240" b="20320"/>
                <wp:wrapNone/>
                <wp:docPr id="40" name="Rectangle 40"/>
                <wp:cNvGraphicFramePr/>
                <a:graphic xmlns:a="http://schemas.openxmlformats.org/drawingml/2006/main">
                  <a:graphicData uri="http://schemas.microsoft.com/office/word/2010/wordprocessingShape">
                    <wps:wsp>
                      <wps:cNvSpPr/>
                      <wps:spPr>
                        <a:xfrm>
                          <a:off x="0" y="0"/>
                          <a:ext cx="861237" cy="26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6" style="position:absolute;margin-left:231.75pt;margin-top:121.45pt;width:67.8pt;height:20.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" filled="f" strokecolor="red" strokeweight="2pt"/>
            </w:pict>
          </mc:Fallback>
        </mc:AlternateContent>
      </w:r>
      <w:r w:rsidR="001F3DE3">
        <w:rPr>
          <w:noProof/>
          <w:lang w:eastAsia="en-US"/>
        </w:rPr>
        <mc:AlternateContent>
          <mc:Choice Requires="wps">
            <w:drawing>
              <wp:anchor distT="0" distB="0" distL="114300" distR="114300" simplePos="0" relativeHeight="251669504" behindDoc="0" locked="0" layoutInCell="1" allowOverlap="1" wp14:anchorId="45042E84" wp14:editId="4C796A60">
                <wp:simplePos x="0" y="0"/>
                <wp:positionH relativeFrom="column">
                  <wp:posOffset>1890232</wp:posOffset>
                </wp:positionH>
                <wp:positionV relativeFrom="paragraph">
                  <wp:posOffset>1277265</wp:posOffset>
                </wp:positionV>
                <wp:extent cx="861237" cy="265814"/>
                <wp:effectExtent l="0" t="0" r="15240" b="20320"/>
                <wp:wrapNone/>
                <wp:docPr id="39" name="Rectangle 39"/>
                <wp:cNvGraphicFramePr/>
                <a:graphic xmlns:a="http://schemas.openxmlformats.org/drawingml/2006/main">
                  <a:graphicData uri="http://schemas.microsoft.com/office/word/2010/wordprocessingShape">
                    <wps:wsp>
                      <wps:cNvSpPr/>
                      <wps:spPr>
                        <a:xfrm>
                          <a:off x="0" y="0"/>
                          <a:ext cx="861237" cy="26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48.85pt;margin-top:100.55pt;width:67.8pt;height:20.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" filled="f" strokecolor="red" strokeweight="2pt"/>
            </w:pict>
          </mc:Fallback>
        </mc:AlternateContent>
      </w:r>
      <w:r w:rsidR="001F3DE3">
        <w:rPr>
          <w:noProof/>
          <w:lang w:eastAsia="en-US"/>
        </w:rPr>
        <mc:AlternateContent>
          <mc:Choice Requires="wps">
            <w:drawing>
              <wp:anchor distT="0" distB="0" distL="114300" distR="114300" simplePos="0" relativeHeight="251667456" behindDoc="0" locked="0" layoutInCell="1" allowOverlap="1" wp14:anchorId="17396D34" wp14:editId="111F2CB9">
                <wp:simplePos x="0" y="0"/>
                <wp:positionH relativeFrom="column">
                  <wp:posOffset>1018540</wp:posOffset>
                </wp:positionH>
                <wp:positionV relativeFrom="paragraph">
                  <wp:posOffset>1011068</wp:posOffset>
                </wp:positionV>
                <wp:extent cx="861237" cy="265814"/>
                <wp:effectExtent l="0" t="0" r="15240" b="20320"/>
                <wp:wrapNone/>
                <wp:docPr id="38" name="Rectangle 38"/>
                <wp:cNvGraphicFramePr/>
                <a:graphic xmlns:a="http://schemas.openxmlformats.org/drawingml/2006/main">
                  <a:graphicData uri="http://schemas.microsoft.com/office/word/2010/wordprocessingShape">
                    <wps:wsp>
                      <wps:cNvSpPr/>
                      <wps:spPr>
                        <a:xfrm>
                          <a:off x="0" y="0"/>
                          <a:ext cx="861237" cy="26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80.2pt;margin-top:79.6pt;width:67.8pt;height:20.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" filled="f" strokecolor="red" strokeweight="2pt"/>
            </w:pict>
          </mc:Fallback>
        </mc:AlternateContent>
      </w:r>
      <w:r w:rsidR="001F3DE3">
        <w:rPr>
          <w:noProof/>
          <w:lang w:eastAsia="en-US"/>
        </w:rPr>
        <mc:AlternateContent>
          <mc:Choice Requires="wps">
            <w:drawing>
              <wp:anchor distT="0" distB="0" distL="114300" distR="114300" simplePos="0" relativeHeight="251665408" behindDoc="0" locked="0" layoutInCell="1" allowOverlap="1" wp14:anchorId="2D909DD5" wp14:editId="2003AE73">
                <wp:simplePos x="0" y="0"/>
                <wp:positionH relativeFrom="column">
                  <wp:posOffset>5316</wp:posOffset>
                </wp:positionH>
                <wp:positionV relativeFrom="paragraph">
                  <wp:posOffset>753302</wp:posOffset>
                </wp:positionV>
                <wp:extent cx="861237" cy="265814"/>
                <wp:effectExtent l="0" t="0" r="15240" b="20320"/>
                <wp:wrapNone/>
                <wp:docPr id="37" name="Rectangle 37"/>
                <wp:cNvGraphicFramePr/>
                <a:graphic xmlns:a="http://schemas.openxmlformats.org/drawingml/2006/main">
                  <a:graphicData uri="http://schemas.microsoft.com/office/word/2010/wordprocessingShape">
                    <wps:wsp>
                      <wps:cNvSpPr/>
                      <wps:spPr>
                        <a:xfrm>
                          <a:off x="0" y="0"/>
                          <a:ext cx="861237" cy="26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4pt;margin-top:59.3pt;width:67.8pt;height:2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" filled="f" strokecolor="red" strokeweight="2pt"/>
            </w:pict>
          </mc:Fallback>
        </mc:AlternateContent>
      </w:r>
      <w:r w:rsidR="001F3DE3">
        <w:rPr>
          <w:noProof/>
          <w:lang w:eastAsia="en-US"/>
        </w:rPr>
        <w:drawing>
          <wp:inline distT="0" distB="0" distL="0" distR="0" wp14:anchorId="0B802866" wp14:editId="1917845D">
            <wp:extent cx="5447619" cy="231428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47619" cy="2314286"/>
                    </a:xfrm>
                    <a:prstGeom prst="rect">
                      <a:avLst/>
                    </a:prstGeom>
                  </pic:spPr>
                </pic:pic>
              </a:graphicData>
            </a:graphic>
          </wp:inline>
        </w:drawing>
      </w:r>
    </w:p>
    <w:p w:rsidR="001F3DE3" w:rsidRDefault="001F3DE3" w:rsidP="001F3DE3">
      <w:pPr>
        <w:spacing w:after="200" w:line="276" w:lineRule="auto"/>
        <w:jc w:val="center"/>
      </w:pPr>
      <w:r>
        <w:rPr>
          <w:rFonts w:ascii="Times New Roman" w:hAnsi="Times New Roman"/>
          <w:b/>
          <w:color w:val="1F497D" w:themeColor="text2"/>
        </w:rPr>
        <w:t xml:space="preserve">Figure 19: Portion of </w:t>
      </w:r>
      <w:proofErr w:type="spellStart"/>
      <w:r>
        <w:rPr>
          <w:rFonts w:ascii="Times New Roman" w:hAnsi="Times New Roman"/>
          <w:b/>
          <w:color w:val="1F497D" w:themeColor="text2"/>
        </w:rPr>
        <w:t>TrainingSignatures</w:t>
      </w:r>
      <w:proofErr w:type="spellEnd"/>
      <w:r>
        <w:rPr>
          <w:rFonts w:ascii="Times New Roman" w:hAnsi="Times New Roman"/>
          <w:b/>
          <w:color w:val="1F497D" w:themeColor="text2"/>
        </w:rPr>
        <w:t xml:space="preserve"> Spectral Signature File</w:t>
      </w:r>
    </w:p>
    <w:p w:rsidR="001F3DE3" w:rsidRDefault="001F3DE3" w:rsidP="00FD5173">
      <w:pPr>
        <w:pStyle w:val="NoSpacing"/>
        <w:rPr>
          <w:sz w:val="24"/>
          <w:szCs w:val="24"/>
        </w:rPr>
      </w:pPr>
      <w:r>
        <w:rPr>
          <w:sz w:val="24"/>
          <w:szCs w:val="24"/>
        </w:rPr>
        <w:t xml:space="preserve">The first </w:t>
      </w:r>
      <w:proofErr w:type="gramStart"/>
      <w:r>
        <w:rPr>
          <w:sz w:val="24"/>
          <w:szCs w:val="24"/>
        </w:rPr>
        <w:t>line display</w:t>
      </w:r>
      <w:proofErr w:type="gramEnd"/>
      <w:r>
        <w:rPr>
          <w:sz w:val="24"/>
          <w:szCs w:val="24"/>
        </w:rPr>
        <w:t xml:space="preserve"> the text label of the class, in this case, ‘AG1’ representing agriculture.  The second line reports the number of cells in the class.  The third line is the mean values per band of the class.  The remaining lines are the semi-matrix of band-band covariance.</w:t>
      </w:r>
    </w:p>
    <w:p w:rsidR="001F3DE3" w:rsidRDefault="001F3DE3" w:rsidP="00FD5173">
      <w:pPr>
        <w:pStyle w:val="NoSpacing"/>
        <w:rPr>
          <w:sz w:val="24"/>
          <w:szCs w:val="24"/>
        </w:rPr>
      </w:pPr>
    </w:p>
    <w:p w:rsidR="00652003" w:rsidRDefault="00652003" w:rsidP="00FD5173">
      <w:pPr>
        <w:pStyle w:val="NoSpacing"/>
        <w:rPr>
          <w:sz w:val="24"/>
          <w:szCs w:val="24"/>
        </w:rPr>
      </w:pPr>
      <w:r w:rsidRPr="00652003">
        <w:rPr>
          <w:sz w:val="24"/>
          <w:szCs w:val="24"/>
        </w:rPr>
        <w:t xml:space="preserve">Remember, the covariance matrix shows both the variance (the diagonal values shown in red </w:t>
      </w:r>
      <w:r>
        <w:rPr>
          <w:sz w:val="24"/>
          <w:szCs w:val="24"/>
        </w:rPr>
        <w:t>in Figure 19</w:t>
      </w:r>
      <w:r w:rsidRPr="00652003">
        <w:rPr>
          <w:sz w:val="24"/>
          <w:szCs w:val="24"/>
        </w:rPr>
        <w:t xml:space="preserve">) for a specific image band as well as how the spectral signature varies between different </w:t>
      </w:r>
      <w:proofErr w:type="gramStart"/>
      <w:r w:rsidRPr="00652003">
        <w:rPr>
          <w:sz w:val="24"/>
          <w:szCs w:val="24"/>
        </w:rPr>
        <w:t>image</w:t>
      </w:r>
      <w:proofErr w:type="gramEnd"/>
      <w:r w:rsidRPr="00652003">
        <w:rPr>
          <w:sz w:val="24"/>
          <w:szCs w:val="24"/>
        </w:rPr>
        <w:t xml:space="preserve"> bands (off-diagonal values).</w:t>
      </w:r>
    </w:p>
    <w:p w:rsidR="00652003" w:rsidRDefault="00652003" w:rsidP="00FD5173">
      <w:pPr>
        <w:pStyle w:val="NoSpacing"/>
        <w:rPr>
          <w:sz w:val="24"/>
          <w:szCs w:val="24"/>
        </w:rPr>
      </w:pPr>
    </w:p>
    <w:p w:rsidR="00FD5173" w:rsidRDefault="00652003" w:rsidP="00652003">
      <w:pPr>
        <w:pStyle w:val="NoSpacing"/>
        <w:rPr>
          <w:sz w:val="24"/>
          <w:szCs w:val="24"/>
        </w:rPr>
      </w:pPr>
      <w:r>
        <w:rPr>
          <w:sz w:val="24"/>
          <w:szCs w:val="24"/>
        </w:rPr>
        <w:t>Ideally, each spectral signature will have a single ‘hump’, or peak value, on the diagonal, which tends to indicate a high quality spectral signature (as shown in Figure 19).  If multiple ‘humps’ were returned, or the standard deviations and variances are very large, that would support the theory that the signature may be comprised of more than one land cover type.</w:t>
      </w:r>
    </w:p>
    <w:p w:rsidR="00652003" w:rsidRDefault="00652003" w:rsidP="00652003">
      <w:pPr>
        <w:pStyle w:val="NoSpacing"/>
        <w:rPr>
          <w:sz w:val="24"/>
          <w:szCs w:val="24"/>
        </w:rPr>
      </w:pPr>
    </w:p>
    <w:p w:rsidR="001A79A7" w:rsidRDefault="00652003" w:rsidP="00652003">
      <w:pPr>
        <w:pStyle w:val="NoSpacing"/>
        <w:numPr>
          <w:ilvl w:val="0"/>
          <w:numId w:val="28"/>
        </w:numPr>
        <w:rPr>
          <w:sz w:val="24"/>
          <w:szCs w:val="24"/>
        </w:rPr>
      </w:pPr>
      <w:r>
        <w:rPr>
          <w:b/>
          <w:sz w:val="24"/>
          <w:szCs w:val="24"/>
        </w:rPr>
        <w:t>Review the remaining classes in the spectral signature file</w:t>
      </w:r>
      <w:r>
        <w:rPr>
          <w:sz w:val="24"/>
          <w:szCs w:val="24"/>
        </w:rPr>
        <w:t xml:space="preserve">.  If any signatures seem to be a low quality signature, take note of them for discussion later.  </w:t>
      </w:r>
    </w:p>
    <w:p w:rsidR="001A79A7" w:rsidRDefault="001A79A7" w:rsidP="001A79A7">
      <w:pPr>
        <w:pStyle w:val="NoSpacing"/>
        <w:rPr>
          <w:sz w:val="24"/>
          <w:szCs w:val="24"/>
        </w:rPr>
      </w:pPr>
    </w:p>
    <w:p w:rsidR="00652003" w:rsidRDefault="00652003" w:rsidP="001A79A7">
      <w:pPr>
        <w:pStyle w:val="NoSpacing"/>
        <w:rPr>
          <w:sz w:val="24"/>
          <w:szCs w:val="24"/>
        </w:rPr>
      </w:pPr>
      <w:r>
        <w:rPr>
          <w:sz w:val="24"/>
          <w:szCs w:val="24"/>
        </w:rPr>
        <w:t xml:space="preserve">Normally, you would re-create the training areas to gain a higher quality spectral signature, but for the purposes of learning, we will </w:t>
      </w:r>
      <w:proofErr w:type="gramStart"/>
      <w:r>
        <w:rPr>
          <w:sz w:val="24"/>
          <w:szCs w:val="24"/>
        </w:rPr>
        <w:t>continue</w:t>
      </w:r>
      <w:proofErr w:type="gramEnd"/>
      <w:r>
        <w:rPr>
          <w:sz w:val="24"/>
          <w:szCs w:val="24"/>
        </w:rPr>
        <w:t xml:space="preserve"> as you will be provided with a full set of training areas for the next few steps.</w:t>
      </w:r>
    </w:p>
    <w:p w:rsidR="001A79A7" w:rsidRDefault="001A79A7" w:rsidP="001A79A7">
      <w:pPr>
        <w:pStyle w:val="NoSpacing"/>
        <w:rPr>
          <w:sz w:val="24"/>
          <w:szCs w:val="24"/>
        </w:rPr>
      </w:pPr>
    </w:p>
    <w:p w:rsidR="00227E1C" w:rsidRDefault="001A79A7" w:rsidP="001A79A7">
      <w:pPr>
        <w:pStyle w:val="NoSpacing"/>
        <w:rPr>
          <w:sz w:val="24"/>
          <w:szCs w:val="24"/>
        </w:rPr>
      </w:pPr>
      <w:r>
        <w:rPr>
          <w:sz w:val="24"/>
          <w:szCs w:val="24"/>
        </w:rPr>
        <w:t xml:space="preserve">A full set of training areas </w:t>
      </w:r>
      <w:proofErr w:type="gramStart"/>
      <w:r>
        <w:rPr>
          <w:sz w:val="24"/>
          <w:szCs w:val="24"/>
        </w:rPr>
        <w:t>has been provided</w:t>
      </w:r>
      <w:proofErr w:type="gramEnd"/>
      <w:r>
        <w:rPr>
          <w:sz w:val="24"/>
          <w:szCs w:val="24"/>
        </w:rPr>
        <w:t xml:space="preserve"> for you </w:t>
      </w:r>
      <w:r w:rsidR="00227E1C">
        <w:rPr>
          <w:sz w:val="24"/>
          <w:szCs w:val="24"/>
        </w:rPr>
        <w:t>in the lab folder.  We will import the vector training areas and convert them to a raster.</w:t>
      </w:r>
    </w:p>
    <w:p w:rsidR="00227E1C" w:rsidRDefault="00227E1C" w:rsidP="001A79A7">
      <w:pPr>
        <w:pStyle w:val="NoSpacing"/>
        <w:rPr>
          <w:sz w:val="24"/>
          <w:szCs w:val="24"/>
        </w:rPr>
      </w:pPr>
    </w:p>
    <w:p w:rsidR="00227E1C" w:rsidRDefault="00227E1C" w:rsidP="00227E1C">
      <w:pPr>
        <w:pStyle w:val="ListParagraph"/>
        <w:numPr>
          <w:ilvl w:val="0"/>
          <w:numId w:val="28"/>
        </w:numPr>
      </w:pPr>
      <w:r>
        <w:rPr>
          <w:b/>
        </w:rPr>
        <w:t>Click File</w:t>
      </w:r>
      <w:r w:rsidRPr="00962F89">
        <w:rPr>
          <w:b/>
        </w:rPr>
        <w:sym w:font="Wingdings" w:char="F0E0"/>
      </w:r>
      <w:r>
        <w:rPr>
          <w:b/>
        </w:rPr>
        <w:t>Import Vector Data</w:t>
      </w:r>
      <w:r w:rsidRPr="00962F89">
        <w:rPr>
          <w:b/>
        </w:rPr>
        <w:sym w:font="Wingdings" w:char="F0E0"/>
      </w:r>
      <w:r>
        <w:rPr>
          <w:b/>
        </w:rPr>
        <w:t>Common formats import [</w:t>
      </w:r>
      <w:proofErr w:type="spellStart"/>
      <w:r>
        <w:rPr>
          <w:b/>
        </w:rPr>
        <w:t>v.in.ogr</w:t>
      </w:r>
      <w:proofErr w:type="spellEnd"/>
      <w:r>
        <w:rPr>
          <w:b/>
        </w:rPr>
        <w:t>]</w:t>
      </w:r>
      <w:r>
        <w:t>.  This will open the ‘Import vector data’ module window.</w:t>
      </w:r>
    </w:p>
    <w:p w:rsidR="00227E1C" w:rsidRDefault="00227E1C" w:rsidP="00227E1C">
      <w:pPr>
        <w:pStyle w:val="ListParagraph"/>
        <w:numPr>
          <w:ilvl w:val="0"/>
          <w:numId w:val="28"/>
        </w:numPr>
      </w:pPr>
      <w:r>
        <w:rPr>
          <w:b/>
        </w:rPr>
        <w:t>Set the following options</w:t>
      </w:r>
      <w:r w:rsidRPr="00962F89">
        <w:t>:</w:t>
      </w:r>
    </w:p>
    <w:p w:rsidR="00227E1C" w:rsidRDefault="00227E1C" w:rsidP="00227E1C">
      <w:pPr>
        <w:pStyle w:val="ListParagraph"/>
        <w:numPr>
          <w:ilvl w:val="1"/>
          <w:numId w:val="37"/>
        </w:numPr>
      </w:pPr>
      <w:r>
        <w:rPr>
          <w:b/>
        </w:rPr>
        <w:t>Source Type</w:t>
      </w:r>
      <w:r>
        <w:t>: File</w:t>
      </w:r>
    </w:p>
    <w:p w:rsidR="00227E1C" w:rsidRPr="00962F89" w:rsidRDefault="00227E1C" w:rsidP="00227E1C">
      <w:pPr>
        <w:pStyle w:val="ListParagraph"/>
        <w:numPr>
          <w:ilvl w:val="1"/>
          <w:numId w:val="37"/>
        </w:numPr>
      </w:pPr>
      <w:r>
        <w:rPr>
          <w:b/>
        </w:rPr>
        <w:t>Source settings</w:t>
      </w:r>
    </w:p>
    <w:p w:rsidR="00227E1C" w:rsidRDefault="00227E1C" w:rsidP="00227E1C">
      <w:pPr>
        <w:pStyle w:val="ListParagraph"/>
        <w:numPr>
          <w:ilvl w:val="2"/>
          <w:numId w:val="37"/>
        </w:numPr>
      </w:pPr>
      <w:r>
        <w:rPr>
          <w:b/>
        </w:rPr>
        <w:t>Format</w:t>
      </w:r>
      <w:r>
        <w:t xml:space="preserve">: ESRI </w:t>
      </w:r>
      <w:proofErr w:type="spellStart"/>
      <w:r>
        <w:t>Shapefile</w:t>
      </w:r>
      <w:proofErr w:type="spellEnd"/>
    </w:p>
    <w:p w:rsidR="00227E1C" w:rsidRDefault="00227E1C" w:rsidP="00227E1C">
      <w:pPr>
        <w:pStyle w:val="ListParagraph"/>
        <w:numPr>
          <w:ilvl w:val="2"/>
          <w:numId w:val="37"/>
        </w:numPr>
      </w:pPr>
      <w:r>
        <w:rPr>
          <w:b/>
        </w:rPr>
        <w:lastRenderedPageBreak/>
        <w:t>File</w:t>
      </w:r>
      <w:r>
        <w:t>: &lt;lab directory&gt;\</w:t>
      </w:r>
      <w:proofErr w:type="spellStart"/>
      <w:r>
        <w:t>Spectral_Sigs_Training.shp</w:t>
      </w:r>
      <w:proofErr w:type="spellEnd"/>
    </w:p>
    <w:p w:rsidR="00227E1C" w:rsidRDefault="00227E1C" w:rsidP="00227E1C">
      <w:pPr>
        <w:pStyle w:val="ListParagraph"/>
        <w:numPr>
          <w:ilvl w:val="1"/>
          <w:numId w:val="37"/>
        </w:numPr>
      </w:pPr>
      <w:r>
        <w:rPr>
          <w:b/>
        </w:rPr>
        <w:t>List of GDAL layers</w:t>
      </w:r>
    </w:p>
    <w:p w:rsidR="00227E1C" w:rsidRDefault="00227E1C" w:rsidP="00227E1C">
      <w:pPr>
        <w:pStyle w:val="ListParagraph"/>
        <w:numPr>
          <w:ilvl w:val="2"/>
          <w:numId w:val="37"/>
        </w:numPr>
      </w:pPr>
      <w:proofErr w:type="spellStart"/>
      <w:r>
        <w:rPr>
          <w:b/>
        </w:rPr>
        <w:t>tm_sacsub.img</w:t>
      </w:r>
      <w:proofErr w:type="spellEnd"/>
      <w:r>
        <w:t>: checked</w:t>
      </w:r>
    </w:p>
    <w:p w:rsidR="00227E1C" w:rsidRDefault="00227E1C" w:rsidP="00227E1C">
      <w:pPr>
        <w:pStyle w:val="ListParagraph"/>
        <w:numPr>
          <w:ilvl w:val="1"/>
          <w:numId w:val="37"/>
        </w:numPr>
      </w:pPr>
      <w:r>
        <w:rPr>
          <w:b/>
        </w:rPr>
        <w:t>Add imported layers into layer tree</w:t>
      </w:r>
      <w:r>
        <w:t>: unchecked</w:t>
      </w:r>
    </w:p>
    <w:p w:rsidR="00227E1C" w:rsidRDefault="00227E1C" w:rsidP="00227E1C">
      <w:pPr>
        <w:pStyle w:val="ListParagraph"/>
        <w:numPr>
          <w:ilvl w:val="0"/>
          <w:numId w:val="28"/>
        </w:numPr>
      </w:pPr>
      <w:r>
        <w:rPr>
          <w:b/>
        </w:rPr>
        <w:t>Click ‘Import’ button</w:t>
      </w:r>
      <w:r>
        <w:t xml:space="preserve"> then </w:t>
      </w:r>
      <w:r>
        <w:rPr>
          <w:b/>
        </w:rPr>
        <w:t>click ‘Close’ button</w:t>
      </w:r>
      <w:r>
        <w:t xml:space="preserve"> to close the dialog.</w:t>
      </w:r>
    </w:p>
    <w:p w:rsidR="00227E1C" w:rsidRDefault="00227E1C" w:rsidP="00227E1C">
      <w:pPr>
        <w:pStyle w:val="ListParagraph"/>
        <w:numPr>
          <w:ilvl w:val="0"/>
          <w:numId w:val="28"/>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Click Vector</w:t>
      </w:r>
      <w:r w:rsidRPr="003937E3">
        <w:rPr>
          <w:b/>
        </w:rPr>
        <w:sym w:font="Wingdings" w:char="F0E0"/>
      </w:r>
      <w:r>
        <w:rPr>
          <w:b/>
        </w:rPr>
        <w:t>Map type conversions</w:t>
      </w:r>
      <w:r w:rsidRPr="003937E3">
        <w:rPr>
          <w:b/>
        </w:rPr>
        <w:sym w:font="Wingdings" w:char="F0E0"/>
      </w:r>
      <w:r>
        <w:rPr>
          <w:b/>
        </w:rPr>
        <w:t>Vector to raster (</w:t>
      </w:r>
      <w:proofErr w:type="spellStart"/>
      <w:r>
        <w:rPr>
          <w:b/>
        </w:rPr>
        <w:t>v.to.rast</w:t>
      </w:r>
      <w:proofErr w:type="spellEnd"/>
      <w:r>
        <w:rPr>
          <w:b/>
        </w:rPr>
        <w:t xml:space="preserve">) </w:t>
      </w:r>
      <w:r>
        <w:t xml:space="preserve">on the Layer Manager window.  This will open the </w:t>
      </w:r>
      <w:proofErr w:type="spellStart"/>
      <w:r>
        <w:t>v.to.rast</w:t>
      </w:r>
      <w:proofErr w:type="spellEnd"/>
      <w:r>
        <w:t xml:space="preserve"> tool.</w:t>
      </w:r>
    </w:p>
    <w:p w:rsidR="00227E1C" w:rsidRDefault="00227E1C" w:rsidP="00227E1C">
      <w:pPr>
        <w:pStyle w:val="NDGNormal"/>
        <w:numPr>
          <w:ilvl w:val="0"/>
          <w:numId w:val="28"/>
        </w:numPr>
      </w:pPr>
      <w:r>
        <w:rPr>
          <w:b/>
        </w:rPr>
        <w:t>Set the following parameters</w:t>
      </w:r>
      <w:r>
        <w:t>:</w:t>
      </w:r>
    </w:p>
    <w:p w:rsidR="00227E1C" w:rsidRDefault="00227E1C" w:rsidP="00227E1C">
      <w:pPr>
        <w:pStyle w:val="NDGNormal"/>
        <w:numPr>
          <w:ilvl w:val="1"/>
          <w:numId w:val="13"/>
        </w:numPr>
      </w:pPr>
      <w:r>
        <w:rPr>
          <w:b/>
        </w:rPr>
        <w:t>Required tab</w:t>
      </w:r>
      <w:r>
        <w:t>:</w:t>
      </w:r>
    </w:p>
    <w:p w:rsidR="00227E1C" w:rsidRDefault="00227E1C" w:rsidP="00227E1C">
      <w:pPr>
        <w:pStyle w:val="NDGNormal"/>
        <w:numPr>
          <w:ilvl w:val="2"/>
          <w:numId w:val="13"/>
        </w:numPr>
      </w:pPr>
      <w:r>
        <w:rPr>
          <w:b/>
        </w:rPr>
        <w:t>Name of input vector map</w:t>
      </w:r>
      <w:r>
        <w:t xml:space="preserve">: </w:t>
      </w:r>
      <w:proofErr w:type="spellStart"/>
      <w:r>
        <w:t>Spectral_Sigs_Training@Classification</w:t>
      </w:r>
      <w:proofErr w:type="spellEnd"/>
    </w:p>
    <w:p w:rsidR="00227E1C" w:rsidRDefault="00227E1C" w:rsidP="00227E1C">
      <w:pPr>
        <w:pStyle w:val="NDGNormal"/>
        <w:numPr>
          <w:ilvl w:val="2"/>
          <w:numId w:val="13"/>
        </w:numPr>
      </w:pPr>
      <w:r>
        <w:rPr>
          <w:b/>
        </w:rPr>
        <w:t>Name for output raster map</w:t>
      </w:r>
      <w:r>
        <w:t xml:space="preserve">: </w:t>
      </w:r>
      <w:proofErr w:type="spellStart"/>
      <w:r>
        <w:t>TrainingAreas</w:t>
      </w:r>
      <w:proofErr w:type="spellEnd"/>
    </w:p>
    <w:p w:rsidR="00227E1C" w:rsidRDefault="00227E1C" w:rsidP="00227E1C">
      <w:pPr>
        <w:pStyle w:val="NDGNormal"/>
        <w:numPr>
          <w:ilvl w:val="2"/>
          <w:numId w:val="13"/>
        </w:numPr>
      </w:pPr>
      <w:r>
        <w:rPr>
          <w:b/>
        </w:rPr>
        <w:t>Source of raster values</w:t>
      </w:r>
      <w:r>
        <w:t xml:space="preserve">: </w:t>
      </w:r>
      <w:proofErr w:type="spellStart"/>
      <w:r>
        <w:t>attr</w:t>
      </w:r>
      <w:proofErr w:type="spellEnd"/>
    </w:p>
    <w:p w:rsidR="00227E1C" w:rsidRDefault="00227E1C" w:rsidP="00227E1C">
      <w:pPr>
        <w:pStyle w:val="NDGNormal"/>
        <w:numPr>
          <w:ilvl w:val="1"/>
          <w:numId w:val="13"/>
        </w:numPr>
      </w:pPr>
      <w:r>
        <w:rPr>
          <w:b/>
        </w:rPr>
        <w:t>Attributes tab</w:t>
      </w:r>
      <w:r>
        <w:t>:</w:t>
      </w:r>
    </w:p>
    <w:p w:rsidR="00227E1C" w:rsidRDefault="00227E1C" w:rsidP="00227E1C">
      <w:pPr>
        <w:pStyle w:val="NDGNormal"/>
        <w:numPr>
          <w:ilvl w:val="2"/>
          <w:numId w:val="13"/>
        </w:numPr>
      </w:pPr>
      <w:r>
        <w:rPr>
          <w:b/>
        </w:rPr>
        <w:t>Name of column for ‘</w:t>
      </w:r>
      <w:proofErr w:type="spellStart"/>
      <w:r>
        <w:rPr>
          <w:b/>
        </w:rPr>
        <w:t>attr</w:t>
      </w:r>
      <w:proofErr w:type="spellEnd"/>
      <w:r>
        <w:rPr>
          <w:b/>
        </w:rPr>
        <w:t>’ parameter</w:t>
      </w:r>
      <w:r>
        <w:t xml:space="preserve">: </w:t>
      </w:r>
      <w:proofErr w:type="spellStart"/>
      <w:r>
        <w:t>Classvalue</w:t>
      </w:r>
      <w:proofErr w:type="spellEnd"/>
    </w:p>
    <w:p w:rsidR="00227E1C" w:rsidRDefault="00227E1C" w:rsidP="00227E1C">
      <w:pPr>
        <w:pStyle w:val="NDGNormal"/>
        <w:numPr>
          <w:ilvl w:val="2"/>
          <w:numId w:val="13"/>
        </w:numPr>
      </w:pPr>
      <w:r>
        <w:rPr>
          <w:b/>
        </w:rPr>
        <w:t>Name of column...category labels</w:t>
      </w:r>
      <w:r>
        <w:t xml:space="preserve">: </w:t>
      </w:r>
      <w:proofErr w:type="spellStart"/>
      <w:r>
        <w:t>Classname</w:t>
      </w:r>
      <w:proofErr w:type="spellEnd"/>
    </w:p>
    <w:p w:rsidR="00227E1C" w:rsidRDefault="00227E1C" w:rsidP="00227E1C">
      <w:pPr>
        <w:pStyle w:val="NDGNormal"/>
        <w:numPr>
          <w:ilvl w:val="1"/>
          <w:numId w:val="13"/>
        </w:numPr>
      </w:pPr>
      <w:r>
        <w:rPr>
          <w:b/>
        </w:rPr>
        <w:t>Optional tab</w:t>
      </w:r>
      <w:r>
        <w:t>:</w:t>
      </w:r>
    </w:p>
    <w:p w:rsidR="00227E1C" w:rsidRDefault="00227E1C" w:rsidP="00227E1C">
      <w:pPr>
        <w:pStyle w:val="NDGNormal"/>
        <w:numPr>
          <w:ilvl w:val="2"/>
          <w:numId w:val="13"/>
        </w:numPr>
      </w:pPr>
      <w:r>
        <w:rPr>
          <w:b/>
        </w:rPr>
        <w:t>Allow output files to overwrite existing files</w:t>
      </w:r>
      <w:r>
        <w:t>: checked</w:t>
      </w:r>
    </w:p>
    <w:p w:rsidR="00227E1C" w:rsidRDefault="00227E1C" w:rsidP="00227E1C">
      <w:pPr>
        <w:pStyle w:val="NDGNormal"/>
        <w:numPr>
          <w:ilvl w:val="1"/>
          <w:numId w:val="13"/>
        </w:numPr>
      </w:pPr>
      <w:r>
        <w:rPr>
          <w:b/>
        </w:rPr>
        <w:t>Add created map(s) into layer tree</w:t>
      </w:r>
      <w:r>
        <w:t>: checked</w:t>
      </w:r>
    </w:p>
    <w:p w:rsidR="001A79A7" w:rsidRPr="00227E1C" w:rsidRDefault="00227E1C" w:rsidP="001A79A7">
      <w:pPr>
        <w:pStyle w:val="NDGNormal"/>
        <w:numPr>
          <w:ilvl w:val="0"/>
          <w:numId w:val="28"/>
        </w:numPr>
      </w:pPr>
      <w:r w:rsidRPr="00227E1C">
        <w:rPr>
          <w:b/>
        </w:rPr>
        <w:t>Click ‘Run’ button</w:t>
      </w:r>
      <w:r>
        <w:t xml:space="preserve"> to execute the tool then </w:t>
      </w:r>
      <w:r w:rsidRPr="00227E1C">
        <w:rPr>
          <w:b/>
        </w:rPr>
        <w:t>close the tool</w:t>
      </w:r>
      <w:r>
        <w:t xml:space="preserve">.  The </w:t>
      </w:r>
      <w:proofErr w:type="spellStart"/>
      <w:r>
        <w:t>Spectral_sigs_Training</w:t>
      </w:r>
      <w:proofErr w:type="spellEnd"/>
      <w:r>
        <w:t xml:space="preserve"> raster </w:t>
      </w:r>
      <w:proofErr w:type="gramStart"/>
      <w:r>
        <w:t>will be added to the map layers list and displayed in the Map Display (see Figure 20)</w:t>
      </w:r>
      <w:proofErr w:type="gramEnd"/>
      <w:r>
        <w:t>. W</w:t>
      </w:r>
      <w:r w:rsidR="001A79A7" w:rsidRPr="00227E1C">
        <w:t xml:space="preserve">e will use </w:t>
      </w:r>
      <w:r>
        <w:t xml:space="preserve">this raster map </w:t>
      </w:r>
      <w:r w:rsidR="001A79A7" w:rsidRPr="00227E1C">
        <w:t xml:space="preserve">going forward in this lab.  </w:t>
      </w:r>
    </w:p>
    <w:p w:rsidR="001A79A7" w:rsidRDefault="001A79A7" w:rsidP="001A79A7">
      <w:pPr>
        <w:pStyle w:val="NoSpacing"/>
        <w:rPr>
          <w:sz w:val="24"/>
          <w:szCs w:val="24"/>
        </w:rPr>
      </w:pPr>
    </w:p>
    <w:p w:rsidR="001A79A7" w:rsidRDefault="001A79A7" w:rsidP="001A79A7">
      <w:pPr>
        <w:pStyle w:val="NoSpacing"/>
        <w:jc w:val="center"/>
        <w:rPr>
          <w:sz w:val="24"/>
          <w:szCs w:val="24"/>
        </w:rPr>
      </w:pPr>
      <w:r>
        <w:rPr>
          <w:noProof/>
        </w:rPr>
        <w:drawing>
          <wp:inline distT="0" distB="0" distL="0" distR="0" wp14:anchorId="4DF3D9D4" wp14:editId="755A628D">
            <wp:extent cx="5486400" cy="287625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876257"/>
                    </a:xfrm>
                    <a:prstGeom prst="rect">
                      <a:avLst/>
                    </a:prstGeom>
                  </pic:spPr>
                </pic:pic>
              </a:graphicData>
            </a:graphic>
          </wp:inline>
        </w:drawing>
      </w:r>
    </w:p>
    <w:p w:rsidR="001A79A7" w:rsidRDefault="001A79A7" w:rsidP="001A79A7">
      <w:pPr>
        <w:spacing w:after="200" w:line="276" w:lineRule="auto"/>
        <w:jc w:val="center"/>
      </w:pPr>
      <w:r>
        <w:rPr>
          <w:rFonts w:ascii="Times New Roman" w:hAnsi="Times New Roman"/>
          <w:b/>
          <w:color w:val="1F497D" w:themeColor="text2"/>
        </w:rPr>
        <w:t>Figure 20: Full Set of Training Areas</w:t>
      </w:r>
    </w:p>
    <w:p w:rsidR="001A79A7" w:rsidRDefault="001A79A7" w:rsidP="001A79A7">
      <w:pPr>
        <w:pStyle w:val="NoSpacing"/>
        <w:rPr>
          <w:sz w:val="24"/>
          <w:szCs w:val="24"/>
        </w:rPr>
      </w:pPr>
      <w:r>
        <w:rPr>
          <w:sz w:val="24"/>
          <w:szCs w:val="24"/>
        </w:rPr>
        <w:t>We will first re-generate the spectral signatures file using the full set of training areas, then move forward to the supervised classification.</w:t>
      </w:r>
    </w:p>
    <w:p w:rsidR="001A79A7" w:rsidRDefault="001A79A7" w:rsidP="001A79A7">
      <w:pPr>
        <w:pStyle w:val="NoSpacing"/>
        <w:rPr>
          <w:sz w:val="24"/>
          <w:szCs w:val="24"/>
        </w:rPr>
      </w:pPr>
    </w:p>
    <w:p w:rsidR="001A79A7" w:rsidRDefault="001A79A7" w:rsidP="00227E1C">
      <w:pPr>
        <w:pStyle w:val="NDGNormal"/>
        <w:numPr>
          <w:ilvl w:val="0"/>
          <w:numId w:val="28"/>
        </w:numPr>
      </w:pPr>
      <w:r>
        <w:rPr>
          <w:b/>
        </w:rPr>
        <w:t>Click Imagery</w:t>
      </w:r>
      <w:r w:rsidRPr="00D62FF9">
        <w:rPr>
          <w:b/>
        </w:rPr>
        <w:sym w:font="Wingdings" w:char="F0E0"/>
      </w:r>
      <w:r>
        <w:rPr>
          <w:b/>
        </w:rPr>
        <w:t>Classify image</w:t>
      </w:r>
      <w:r w:rsidRPr="00D62FF9">
        <w:rPr>
          <w:b/>
        </w:rPr>
        <w:sym w:font="Wingdings" w:char="F0E0"/>
      </w:r>
      <w:r>
        <w:rPr>
          <w:b/>
        </w:rPr>
        <w:t>Input for supervised MLC (</w:t>
      </w:r>
      <w:proofErr w:type="spellStart"/>
      <w:r>
        <w:rPr>
          <w:b/>
        </w:rPr>
        <w:t>i.gensig</w:t>
      </w:r>
      <w:proofErr w:type="spellEnd"/>
      <w:r>
        <w:rPr>
          <w:b/>
        </w:rPr>
        <w:t>)</w:t>
      </w:r>
      <w:r>
        <w:t xml:space="preserve"> on the Layer Manager window.  This will open the </w:t>
      </w:r>
      <w:proofErr w:type="spellStart"/>
      <w:r>
        <w:t>i.gensig</w:t>
      </w:r>
      <w:proofErr w:type="spellEnd"/>
      <w:r>
        <w:t xml:space="preserve"> tool.</w:t>
      </w:r>
    </w:p>
    <w:p w:rsidR="001A79A7" w:rsidRDefault="001A79A7" w:rsidP="001A79A7">
      <w:pPr>
        <w:pStyle w:val="NDGNormal"/>
        <w:numPr>
          <w:ilvl w:val="0"/>
          <w:numId w:val="28"/>
        </w:numPr>
      </w:pPr>
      <w:r>
        <w:rPr>
          <w:b/>
        </w:rPr>
        <w:t xml:space="preserve">Set the following parameters </w:t>
      </w:r>
      <w:r>
        <w:t xml:space="preserve">for the </w:t>
      </w:r>
      <w:proofErr w:type="spellStart"/>
      <w:r>
        <w:t>i.gensig</w:t>
      </w:r>
      <w:proofErr w:type="spellEnd"/>
      <w:r>
        <w:t xml:space="preserve"> tool:</w:t>
      </w:r>
    </w:p>
    <w:p w:rsidR="001A79A7" w:rsidRDefault="001A79A7" w:rsidP="001A79A7">
      <w:pPr>
        <w:pStyle w:val="NDGNormal"/>
        <w:numPr>
          <w:ilvl w:val="1"/>
          <w:numId w:val="30"/>
        </w:numPr>
      </w:pPr>
      <w:r>
        <w:rPr>
          <w:b/>
        </w:rPr>
        <w:lastRenderedPageBreak/>
        <w:t>Required tab</w:t>
      </w:r>
      <w:r>
        <w:t>:</w:t>
      </w:r>
    </w:p>
    <w:p w:rsidR="001A79A7" w:rsidRDefault="001A79A7" w:rsidP="001A79A7">
      <w:pPr>
        <w:pStyle w:val="NDGNormal"/>
        <w:numPr>
          <w:ilvl w:val="2"/>
          <w:numId w:val="30"/>
        </w:numPr>
      </w:pPr>
      <w:r>
        <w:rPr>
          <w:b/>
        </w:rPr>
        <w:t>Ground truth training map</w:t>
      </w:r>
      <w:r>
        <w:t xml:space="preserve">: </w:t>
      </w:r>
      <w:proofErr w:type="spellStart"/>
      <w:r w:rsidR="002F36ED">
        <w:t>TrainingAreas</w:t>
      </w:r>
      <w:r>
        <w:t>@PERMANENT</w:t>
      </w:r>
      <w:proofErr w:type="spellEnd"/>
    </w:p>
    <w:p w:rsidR="001A79A7" w:rsidRDefault="001A79A7" w:rsidP="001A79A7">
      <w:pPr>
        <w:pStyle w:val="NDGNormal"/>
        <w:numPr>
          <w:ilvl w:val="2"/>
          <w:numId w:val="30"/>
        </w:numPr>
      </w:pPr>
      <w:r>
        <w:rPr>
          <w:b/>
        </w:rPr>
        <w:t>Name of input imagery group</w:t>
      </w:r>
      <w:r>
        <w:t xml:space="preserve">: </w:t>
      </w:r>
      <w:proofErr w:type="spellStart"/>
      <w:r>
        <w:t>tm_sacsub_group</w:t>
      </w:r>
      <w:proofErr w:type="spellEnd"/>
    </w:p>
    <w:p w:rsidR="001A79A7" w:rsidRDefault="001A79A7" w:rsidP="001A79A7">
      <w:pPr>
        <w:pStyle w:val="NDGNormal"/>
        <w:numPr>
          <w:ilvl w:val="2"/>
          <w:numId w:val="30"/>
        </w:numPr>
      </w:pPr>
      <w:r>
        <w:rPr>
          <w:b/>
        </w:rPr>
        <w:t>Name of input imagery subgroup</w:t>
      </w:r>
      <w:r>
        <w:t xml:space="preserve">: </w:t>
      </w:r>
      <w:proofErr w:type="spellStart"/>
      <w:r>
        <w:t>tm_sacsub_group</w:t>
      </w:r>
      <w:proofErr w:type="spellEnd"/>
    </w:p>
    <w:p w:rsidR="001A79A7" w:rsidRDefault="001A79A7" w:rsidP="001A79A7">
      <w:pPr>
        <w:pStyle w:val="NDGNormal"/>
        <w:numPr>
          <w:ilvl w:val="2"/>
          <w:numId w:val="30"/>
        </w:numPr>
      </w:pPr>
      <w:r>
        <w:rPr>
          <w:b/>
        </w:rPr>
        <w:t>Name for output file…</w:t>
      </w:r>
      <w:r>
        <w:t xml:space="preserve">: </w:t>
      </w:r>
      <w:proofErr w:type="spellStart"/>
      <w:r>
        <w:t>TrainingSignatures</w:t>
      </w:r>
      <w:proofErr w:type="spellEnd"/>
    </w:p>
    <w:p w:rsidR="001A79A7" w:rsidRPr="001A79A7" w:rsidRDefault="001A79A7" w:rsidP="001A79A7">
      <w:pPr>
        <w:pStyle w:val="NDGNormal"/>
        <w:numPr>
          <w:ilvl w:val="0"/>
          <w:numId w:val="28"/>
        </w:numPr>
      </w:pPr>
      <w:r>
        <w:rPr>
          <w:b/>
        </w:rPr>
        <w:t>Click ‘Run’ button</w:t>
      </w:r>
      <w:r>
        <w:t xml:space="preserve"> to execute the tool.  If no errors were reported, </w:t>
      </w:r>
      <w:proofErr w:type="gramStart"/>
      <w:r>
        <w:rPr>
          <w:b/>
        </w:rPr>
        <w:t>Close</w:t>
      </w:r>
      <w:proofErr w:type="gramEnd"/>
      <w:r>
        <w:rPr>
          <w:b/>
        </w:rPr>
        <w:t xml:space="preserve"> </w:t>
      </w:r>
      <w:proofErr w:type="spellStart"/>
      <w:r>
        <w:rPr>
          <w:b/>
        </w:rPr>
        <w:t>i.gensig</w:t>
      </w:r>
      <w:proofErr w:type="spellEnd"/>
      <w:r>
        <w:rPr>
          <w:b/>
        </w:rPr>
        <w:t xml:space="preserve"> dialog</w:t>
      </w:r>
      <w:r>
        <w:t>.</w:t>
      </w:r>
    </w:p>
    <w:p w:rsidR="001A79A7" w:rsidRPr="00652003" w:rsidRDefault="001A79A7" w:rsidP="001A79A7">
      <w:pPr>
        <w:pStyle w:val="NoSpacing"/>
        <w:numPr>
          <w:ilvl w:val="0"/>
          <w:numId w:val="28"/>
        </w:numPr>
        <w:rPr>
          <w:sz w:val="24"/>
          <w:szCs w:val="24"/>
        </w:rPr>
      </w:pPr>
      <w:r>
        <w:rPr>
          <w:b/>
          <w:sz w:val="24"/>
          <w:szCs w:val="24"/>
        </w:rPr>
        <w:t>Review the newly created spectral signature file</w:t>
      </w:r>
      <w:r>
        <w:rPr>
          <w:sz w:val="24"/>
          <w:szCs w:val="24"/>
        </w:rPr>
        <w:t>.</w:t>
      </w:r>
      <w:r>
        <w:rPr>
          <w:b/>
          <w:sz w:val="24"/>
          <w:szCs w:val="24"/>
        </w:rPr>
        <w:t xml:space="preserve"> </w:t>
      </w:r>
      <w:r>
        <w:rPr>
          <w:sz w:val="24"/>
          <w:szCs w:val="24"/>
        </w:rPr>
        <w:t xml:space="preserve">Note that we now have </w:t>
      </w:r>
      <w:proofErr w:type="gramStart"/>
      <w:r>
        <w:rPr>
          <w:sz w:val="24"/>
          <w:szCs w:val="24"/>
        </w:rPr>
        <w:t>4</w:t>
      </w:r>
      <w:proofErr w:type="gramEnd"/>
      <w:r>
        <w:rPr>
          <w:sz w:val="24"/>
          <w:szCs w:val="24"/>
        </w:rPr>
        <w:t xml:space="preserve"> or 5 classes for each type of land cover.</w:t>
      </w:r>
    </w:p>
    <w:p w:rsidR="00FD5173" w:rsidRPr="00FD5173" w:rsidRDefault="00FD5173" w:rsidP="00FD5173">
      <w:pPr>
        <w:pStyle w:val="NoSpacing"/>
        <w:rPr>
          <w:sz w:val="24"/>
          <w:szCs w:val="24"/>
        </w:rPr>
      </w:pPr>
    </w:p>
    <w:p w:rsidR="000D44C2" w:rsidRDefault="000D44C2" w:rsidP="000D44C2">
      <w:r>
        <w:t xml:space="preserve">With the </w:t>
      </w:r>
      <w:r w:rsidR="00652003">
        <w:t>spectral signature file review</w:t>
      </w:r>
      <w:r>
        <w:t xml:space="preserve"> complete, </w:t>
      </w:r>
      <w:r w:rsidR="006B3028">
        <w:t>we can now move on to the next</w:t>
      </w:r>
      <w:r>
        <w:t xml:space="preserve"> step of the unsupervised classification: running the </w:t>
      </w:r>
      <w:proofErr w:type="spellStart"/>
      <w:r>
        <w:t>i.maxlik</w:t>
      </w:r>
      <w:proofErr w:type="spellEnd"/>
      <w:r>
        <w:t xml:space="preserve"> tool.</w:t>
      </w:r>
    </w:p>
    <w:p w:rsidR="000D44C2" w:rsidRDefault="000D44C2" w:rsidP="000D44C2"/>
    <w:p w:rsidR="000D44C2" w:rsidRDefault="000D44C2" w:rsidP="006B3028">
      <w:pPr>
        <w:pStyle w:val="ListParagraph"/>
        <w:numPr>
          <w:ilvl w:val="0"/>
          <w:numId w:val="28"/>
        </w:numPr>
      </w:pPr>
      <w:r>
        <w:rPr>
          <w:b/>
        </w:rPr>
        <w:t>Click Imagery</w:t>
      </w:r>
      <w:r w:rsidRPr="000D44C2">
        <w:rPr>
          <w:b/>
        </w:rPr>
        <w:sym w:font="Wingdings" w:char="F0E0"/>
      </w:r>
      <w:r>
        <w:rPr>
          <w:b/>
        </w:rPr>
        <w:t>Classify Image</w:t>
      </w:r>
      <w:r w:rsidRPr="000D44C2">
        <w:rPr>
          <w:b/>
        </w:rPr>
        <w:sym w:font="Wingdings" w:char="F0E0"/>
      </w:r>
      <w:r>
        <w:rPr>
          <w:b/>
        </w:rPr>
        <w:t>Maximum likelihood classification (MLC) [</w:t>
      </w:r>
      <w:proofErr w:type="spellStart"/>
      <w:r>
        <w:rPr>
          <w:b/>
        </w:rPr>
        <w:t>i.maxlik</w:t>
      </w:r>
      <w:proofErr w:type="spellEnd"/>
      <w:r>
        <w:rPr>
          <w:b/>
        </w:rPr>
        <w:t>]</w:t>
      </w:r>
      <w:r>
        <w:t>.  This will open the MLC tool.</w:t>
      </w:r>
    </w:p>
    <w:p w:rsidR="000D44C2" w:rsidRDefault="000D44C2" w:rsidP="006B3028">
      <w:pPr>
        <w:pStyle w:val="ListParagraph"/>
        <w:numPr>
          <w:ilvl w:val="0"/>
          <w:numId w:val="28"/>
        </w:numPr>
      </w:pPr>
      <w:r>
        <w:rPr>
          <w:b/>
        </w:rPr>
        <w:t>Click the ‘Manual’ tab and read the manual for the MLC tool</w:t>
      </w:r>
      <w:r>
        <w:t xml:space="preserve">.  When you </w:t>
      </w:r>
      <w:proofErr w:type="gramStart"/>
      <w:r>
        <w:t>are done</w:t>
      </w:r>
      <w:proofErr w:type="gramEnd"/>
      <w:r>
        <w:t xml:space="preserve"> reading the manual, proceed to the next step.</w:t>
      </w:r>
    </w:p>
    <w:p w:rsidR="000D44C2" w:rsidRDefault="000D44C2" w:rsidP="006B3028">
      <w:pPr>
        <w:pStyle w:val="ListParagraph"/>
        <w:numPr>
          <w:ilvl w:val="0"/>
          <w:numId w:val="28"/>
        </w:numPr>
      </w:pPr>
      <w:r>
        <w:rPr>
          <w:b/>
        </w:rPr>
        <w:t>Click ‘Required’ tab</w:t>
      </w:r>
      <w:r>
        <w:t xml:space="preserve"> and </w:t>
      </w:r>
      <w:r>
        <w:rPr>
          <w:b/>
        </w:rPr>
        <w:t>set the following options</w:t>
      </w:r>
      <w:r>
        <w:t>:</w:t>
      </w:r>
    </w:p>
    <w:p w:rsidR="000D44C2" w:rsidRDefault="000D44C2" w:rsidP="006547FB">
      <w:pPr>
        <w:pStyle w:val="ListParagraph"/>
        <w:numPr>
          <w:ilvl w:val="1"/>
          <w:numId w:val="16"/>
        </w:numPr>
      </w:pPr>
      <w:r>
        <w:rPr>
          <w:b/>
        </w:rPr>
        <w:t>Name of input imagery group</w:t>
      </w:r>
      <w:r>
        <w:t xml:space="preserve">: </w:t>
      </w:r>
      <w:proofErr w:type="spellStart"/>
      <w:r>
        <w:t>tm_sacsub_group@Classification</w:t>
      </w:r>
      <w:proofErr w:type="spellEnd"/>
    </w:p>
    <w:p w:rsidR="000D44C2" w:rsidRDefault="000D44C2" w:rsidP="006547FB">
      <w:pPr>
        <w:pStyle w:val="ListParagraph"/>
        <w:numPr>
          <w:ilvl w:val="1"/>
          <w:numId w:val="16"/>
        </w:numPr>
      </w:pPr>
      <w:r>
        <w:rPr>
          <w:b/>
        </w:rPr>
        <w:t>Name of input imagery subgroup</w:t>
      </w:r>
      <w:r>
        <w:t xml:space="preserve">: </w:t>
      </w:r>
      <w:proofErr w:type="spellStart"/>
      <w:r>
        <w:t>tm_sacsub_group</w:t>
      </w:r>
      <w:proofErr w:type="spellEnd"/>
    </w:p>
    <w:p w:rsidR="000D44C2" w:rsidRDefault="000D44C2" w:rsidP="006547FB">
      <w:pPr>
        <w:pStyle w:val="ListParagraph"/>
        <w:numPr>
          <w:ilvl w:val="1"/>
          <w:numId w:val="16"/>
        </w:numPr>
      </w:pPr>
      <w:r>
        <w:rPr>
          <w:b/>
        </w:rPr>
        <w:t>Name of file containing signatures</w:t>
      </w:r>
      <w:r>
        <w:t xml:space="preserve">: </w:t>
      </w:r>
      <w:proofErr w:type="spellStart"/>
      <w:r w:rsidR="006B3028">
        <w:t>TrainingSignatures</w:t>
      </w:r>
      <w:proofErr w:type="spellEnd"/>
    </w:p>
    <w:p w:rsidR="000D44C2" w:rsidRDefault="000D44C2" w:rsidP="006547FB">
      <w:pPr>
        <w:pStyle w:val="ListParagraph"/>
        <w:numPr>
          <w:ilvl w:val="1"/>
          <w:numId w:val="16"/>
        </w:numPr>
      </w:pPr>
      <w:r>
        <w:rPr>
          <w:b/>
        </w:rPr>
        <w:t>Name for raster map holding classification results</w:t>
      </w:r>
      <w:r w:rsidR="006B3028">
        <w:t xml:space="preserve">: </w:t>
      </w:r>
      <w:proofErr w:type="spellStart"/>
      <w:r w:rsidR="006B3028">
        <w:t>tm_sacsub_</w:t>
      </w:r>
      <w:r>
        <w:t>sup_class</w:t>
      </w:r>
      <w:proofErr w:type="spellEnd"/>
    </w:p>
    <w:p w:rsidR="000D44C2" w:rsidRDefault="000D44C2" w:rsidP="006547FB">
      <w:pPr>
        <w:pStyle w:val="ListParagraph"/>
        <w:numPr>
          <w:ilvl w:val="1"/>
          <w:numId w:val="16"/>
        </w:numPr>
      </w:pPr>
      <w:r>
        <w:rPr>
          <w:b/>
        </w:rPr>
        <w:t>Add created map(s) into layer tree</w:t>
      </w:r>
      <w:r>
        <w:t>: checked</w:t>
      </w:r>
    </w:p>
    <w:p w:rsidR="000D44C2" w:rsidRDefault="000D44C2" w:rsidP="006B3028">
      <w:pPr>
        <w:pStyle w:val="ListParagraph"/>
        <w:numPr>
          <w:ilvl w:val="0"/>
          <w:numId w:val="28"/>
        </w:numPr>
      </w:pPr>
      <w:r>
        <w:rPr>
          <w:b/>
        </w:rPr>
        <w:t xml:space="preserve">Click ‘Run’ </w:t>
      </w:r>
      <w:r>
        <w:t xml:space="preserve">to execute the MLC tool. </w:t>
      </w:r>
    </w:p>
    <w:p w:rsidR="00446F30" w:rsidRDefault="000D44C2" w:rsidP="006B3028">
      <w:pPr>
        <w:pStyle w:val="ListParagraph"/>
        <w:numPr>
          <w:ilvl w:val="0"/>
          <w:numId w:val="28"/>
        </w:numPr>
      </w:pPr>
      <w:r>
        <w:rPr>
          <w:b/>
        </w:rPr>
        <w:t>Check the Command output for errors</w:t>
      </w:r>
      <w:r>
        <w:t>.</w:t>
      </w:r>
      <w:r w:rsidR="00446F30">
        <w:t xml:space="preserve">  If none </w:t>
      </w:r>
      <w:proofErr w:type="gramStart"/>
      <w:r w:rsidR="00446F30">
        <w:t>exist</w:t>
      </w:r>
      <w:proofErr w:type="gramEnd"/>
      <w:r w:rsidR="00446F30">
        <w:t xml:space="preserve">, </w:t>
      </w:r>
      <w:r w:rsidR="00446F30">
        <w:rPr>
          <w:b/>
        </w:rPr>
        <w:t xml:space="preserve">click ‘Close’ </w:t>
      </w:r>
      <w:r w:rsidR="00446F30">
        <w:t>to close the MLC tool.</w:t>
      </w:r>
    </w:p>
    <w:p w:rsidR="00446F30" w:rsidRDefault="00446F30" w:rsidP="006B3028">
      <w:pPr>
        <w:pStyle w:val="ListParagraph"/>
        <w:numPr>
          <w:ilvl w:val="0"/>
          <w:numId w:val="28"/>
        </w:numPr>
      </w:pPr>
      <w:r>
        <w:t xml:space="preserve">On the Layer Manager window, </w:t>
      </w:r>
      <w:r>
        <w:rPr>
          <w:b/>
        </w:rPr>
        <w:t>click Map layers</w:t>
      </w:r>
      <w:r>
        <w:t>.  You should see our classified image listed.  On the Map Display, you should see the classified image</w:t>
      </w:r>
      <w:r w:rsidR="00FD5173">
        <w:t xml:space="preserve"> (shown in Figure </w:t>
      </w:r>
      <w:r w:rsidR="00027E91">
        <w:t>21</w:t>
      </w:r>
      <w:r>
        <w:t>).</w:t>
      </w:r>
    </w:p>
    <w:p w:rsidR="00446F30" w:rsidRDefault="00446F30" w:rsidP="006547FB">
      <w:pPr>
        <w:pStyle w:val="ListParagraph"/>
        <w:numPr>
          <w:ilvl w:val="1"/>
          <w:numId w:val="16"/>
        </w:numPr>
      </w:pPr>
      <w:r>
        <w:t xml:space="preserve">Note: </w:t>
      </w:r>
      <w:proofErr w:type="gramStart"/>
      <w:r>
        <w:t>if you do not see</w:t>
      </w:r>
      <w:proofErr w:type="gramEnd"/>
      <w:r>
        <w:t xml:space="preserve"> the image in the map display, right-click on the layer in the Map Layers list, and choose ‘Zoom to selected map(s)’ from the contextual menu.</w:t>
      </w:r>
    </w:p>
    <w:p w:rsidR="00B85324" w:rsidRDefault="00B85324" w:rsidP="00B85324"/>
    <w:p w:rsidR="00B85324" w:rsidRDefault="00027E91" w:rsidP="00446F30">
      <w:pPr>
        <w:jc w:val="center"/>
      </w:pPr>
      <w:r>
        <w:rPr>
          <w:noProof/>
          <w:lang w:eastAsia="en-US"/>
        </w:rPr>
        <w:lastRenderedPageBreak/>
        <w:drawing>
          <wp:inline distT="0" distB="0" distL="0" distR="0" wp14:anchorId="258A7920" wp14:editId="418CE73C">
            <wp:extent cx="5486400" cy="287625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876257"/>
                    </a:xfrm>
                    <a:prstGeom prst="rect">
                      <a:avLst/>
                    </a:prstGeom>
                  </pic:spPr>
                </pic:pic>
              </a:graphicData>
            </a:graphic>
          </wp:inline>
        </w:drawing>
      </w:r>
    </w:p>
    <w:p w:rsidR="00446F30" w:rsidRDefault="00446F30" w:rsidP="00446F30">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w:t>
      </w:r>
      <w:r w:rsidR="00027E91">
        <w:rPr>
          <w:rFonts w:ascii="Times New Roman" w:hAnsi="Times New Roman"/>
          <w:b/>
          <w:color w:val="1F497D" w:themeColor="text2"/>
        </w:rPr>
        <w:t>21: S</w:t>
      </w:r>
      <w:r>
        <w:rPr>
          <w:rFonts w:ascii="Times New Roman" w:hAnsi="Times New Roman"/>
          <w:b/>
          <w:color w:val="1F497D" w:themeColor="text2"/>
        </w:rPr>
        <w:t>upervised Classification Visualization</w:t>
      </w:r>
    </w:p>
    <w:p w:rsidR="00446F30" w:rsidRDefault="00124109" w:rsidP="00124109">
      <w:r>
        <w:t>With the classification completed, we will now move to interpreting the result.</w:t>
      </w:r>
    </w:p>
    <w:p w:rsidR="00124109" w:rsidRDefault="00124109" w:rsidP="00124109"/>
    <w:p w:rsidR="00124109" w:rsidRPr="006A6C54" w:rsidRDefault="00124109" w:rsidP="00124109">
      <w:pPr>
        <w:pStyle w:val="NDGTask1"/>
        <w:numPr>
          <w:ilvl w:val="0"/>
          <w:numId w:val="3"/>
        </w:numPr>
        <w:rPr>
          <w:rFonts w:ascii="Times New Roman" w:hAnsi="Times New Roman"/>
        </w:rPr>
      </w:pPr>
      <w:r w:rsidRPr="006A6C54">
        <w:rPr>
          <w:rFonts w:ascii="Times New Roman" w:hAnsi="Times New Roman"/>
        </w:rPr>
        <w:tab/>
      </w:r>
      <w:bookmarkStart w:id="14" w:name="_Toc396162296"/>
      <w:r w:rsidR="00027E91">
        <w:rPr>
          <w:rFonts w:ascii="Times New Roman" w:hAnsi="Times New Roman"/>
        </w:rPr>
        <w:t>Reclassify Spectral Classes to Information Classes</w:t>
      </w:r>
      <w:bookmarkEnd w:id="14"/>
    </w:p>
    <w:p w:rsidR="00124109" w:rsidRDefault="00124109" w:rsidP="00124109"/>
    <w:p w:rsidR="00323C5E" w:rsidRDefault="00027E91" w:rsidP="00027E91">
      <w:pPr>
        <w:pStyle w:val="NoSpacing"/>
        <w:rPr>
          <w:sz w:val="24"/>
        </w:rPr>
      </w:pPr>
      <w:r w:rsidRPr="00027E91">
        <w:rPr>
          <w:sz w:val="24"/>
        </w:rPr>
        <w:t>The final step in an image classification (and before an accuracy assessment is conducted) is to reclassify the spectral classes (that is the individual classes that represent the same land cover type to information classes (a single class for each unique land cover type).</w:t>
      </w:r>
    </w:p>
    <w:p w:rsidR="006214AD" w:rsidRDefault="006214AD" w:rsidP="00027E91">
      <w:pPr>
        <w:pStyle w:val="NoSpacing"/>
        <w:rPr>
          <w:sz w:val="24"/>
        </w:rPr>
      </w:pPr>
    </w:p>
    <w:p w:rsidR="006214AD" w:rsidRDefault="006214AD" w:rsidP="00027E91">
      <w:pPr>
        <w:pStyle w:val="NoSpacing"/>
        <w:rPr>
          <w:sz w:val="24"/>
        </w:rPr>
      </w:pPr>
      <w:r>
        <w:rPr>
          <w:sz w:val="24"/>
        </w:rPr>
        <w:t xml:space="preserve">Recoding the spectral classes to information classes </w:t>
      </w:r>
      <w:proofErr w:type="gramStart"/>
      <w:r>
        <w:rPr>
          <w:sz w:val="24"/>
        </w:rPr>
        <w:t>can be accomplished</w:t>
      </w:r>
      <w:proofErr w:type="gramEnd"/>
      <w:r>
        <w:rPr>
          <w:sz w:val="24"/>
        </w:rPr>
        <w:t xml:space="preserve"> using the </w:t>
      </w:r>
      <w:proofErr w:type="spellStart"/>
      <w:r>
        <w:rPr>
          <w:sz w:val="24"/>
        </w:rPr>
        <w:t>r.reclass</w:t>
      </w:r>
      <w:proofErr w:type="spellEnd"/>
      <w:r>
        <w:rPr>
          <w:sz w:val="24"/>
        </w:rPr>
        <w:t xml:space="preserve"> tool.</w:t>
      </w:r>
    </w:p>
    <w:p w:rsidR="006214AD" w:rsidRDefault="006214AD" w:rsidP="00027E91">
      <w:pPr>
        <w:pStyle w:val="NoSpacing"/>
        <w:rPr>
          <w:sz w:val="24"/>
        </w:rPr>
      </w:pPr>
    </w:p>
    <w:p w:rsidR="006214AD" w:rsidRDefault="006214AD" w:rsidP="006214AD">
      <w:pPr>
        <w:pStyle w:val="NoSpacing"/>
        <w:rPr>
          <w:sz w:val="24"/>
        </w:rPr>
      </w:pPr>
      <w:r>
        <w:rPr>
          <w:sz w:val="24"/>
        </w:rPr>
        <w:t xml:space="preserve">The following list </w:t>
      </w:r>
      <w:proofErr w:type="gramStart"/>
      <w:r>
        <w:rPr>
          <w:sz w:val="24"/>
        </w:rPr>
        <w:t>can be used</w:t>
      </w:r>
      <w:proofErr w:type="gramEnd"/>
      <w:r>
        <w:rPr>
          <w:sz w:val="24"/>
        </w:rPr>
        <w:t xml:space="preserve"> to reclassify existing spectral classes to information classes.  Review the table, </w:t>
      </w:r>
      <w:proofErr w:type="gramStart"/>
      <w:r>
        <w:rPr>
          <w:sz w:val="24"/>
        </w:rPr>
        <w:t>then</w:t>
      </w:r>
      <w:proofErr w:type="gramEnd"/>
      <w:r>
        <w:rPr>
          <w:sz w:val="24"/>
        </w:rPr>
        <w:t xml:space="preserve"> let’s </w:t>
      </w:r>
      <w:r w:rsidR="002F36ED">
        <w:rPr>
          <w:sz w:val="24"/>
        </w:rPr>
        <w:t>perform</w:t>
      </w:r>
      <w:r>
        <w:rPr>
          <w:sz w:val="24"/>
        </w:rPr>
        <w:t xml:space="preserve"> the reclassification.</w:t>
      </w:r>
    </w:p>
    <w:p w:rsidR="006214AD" w:rsidRDefault="006214AD" w:rsidP="006214AD">
      <w:pPr>
        <w:pStyle w:val="NoSpacing"/>
        <w:rPr>
          <w:sz w:val="24"/>
        </w:rPr>
      </w:pPr>
    </w:p>
    <w:p w:rsidR="006214AD" w:rsidRDefault="006214AD" w:rsidP="006214AD">
      <w:pPr>
        <w:pStyle w:val="NoSpacing"/>
        <w:rPr>
          <w:sz w:val="24"/>
        </w:rPr>
      </w:pPr>
      <w:r w:rsidRPr="00D401DD">
        <w:rPr>
          <w:b/>
          <w:sz w:val="24"/>
        </w:rPr>
        <w:t>Spectral Class Number</w:t>
      </w:r>
      <w:r>
        <w:rPr>
          <w:sz w:val="24"/>
        </w:rPr>
        <w:tab/>
      </w:r>
      <w:r w:rsidRPr="00D401DD">
        <w:rPr>
          <w:b/>
          <w:sz w:val="24"/>
        </w:rPr>
        <w:t>Information Class Number</w:t>
      </w:r>
    </w:p>
    <w:p w:rsidR="006214AD" w:rsidRDefault="006214AD" w:rsidP="006214AD">
      <w:pPr>
        <w:pStyle w:val="NoSpacing"/>
        <w:rPr>
          <w:sz w:val="24"/>
        </w:rPr>
      </w:pPr>
    </w:p>
    <w:p w:rsidR="006214AD" w:rsidRDefault="006214AD" w:rsidP="006214AD">
      <w:pPr>
        <w:pStyle w:val="NoSpacing"/>
        <w:rPr>
          <w:sz w:val="24"/>
        </w:rPr>
      </w:pPr>
      <w:r>
        <w:rPr>
          <w:sz w:val="24"/>
        </w:rPr>
        <w:t>1-5</w:t>
      </w:r>
      <w:r>
        <w:rPr>
          <w:sz w:val="24"/>
        </w:rPr>
        <w:tab/>
      </w:r>
      <w:r>
        <w:rPr>
          <w:sz w:val="24"/>
        </w:rPr>
        <w:tab/>
      </w:r>
      <w:r>
        <w:rPr>
          <w:sz w:val="24"/>
        </w:rPr>
        <w:tab/>
      </w:r>
      <w:r>
        <w:rPr>
          <w:sz w:val="24"/>
        </w:rPr>
        <w:tab/>
      </w:r>
      <w:proofErr w:type="gramStart"/>
      <w:r>
        <w:rPr>
          <w:sz w:val="24"/>
        </w:rPr>
        <w:t>2</w:t>
      </w:r>
      <w:proofErr w:type="gramEnd"/>
      <w:r>
        <w:rPr>
          <w:sz w:val="24"/>
        </w:rPr>
        <w:t xml:space="preserve"> - Agriculture</w:t>
      </w:r>
    </w:p>
    <w:p w:rsidR="006214AD" w:rsidRDefault="006214AD" w:rsidP="006214AD">
      <w:pPr>
        <w:pStyle w:val="NoSpacing"/>
        <w:rPr>
          <w:sz w:val="24"/>
        </w:rPr>
      </w:pPr>
      <w:r>
        <w:rPr>
          <w:sz w:val="24"/>
        </w:rPr>
        <w:t>6-9</w:t>
      </w:r>
      <w:r>
        <w:rPr>
          <w:sz w:val="24"/>
        </w:rPr>
        <w:tab/>
      </w:r>
      <w:r>
        <w:rPr>
          <w:sz w:val="24"/>
        </w:rPr>
        <w:tab/>
      </w:r>
      <w:r>
        <w:rPr>
          <w:sz w:val="24"/>
        </w:rPr>
        <w:tab/>
      </w:r>
      <w:r>
        <w:rPr>
          <w:sz w:val="24"/>
        </w:rPr>
        <w:tab/>
      </w:r>
      <w:proofErr w:type="gramStart"/>
      <w:r>
        <w:rPr>
          <w:sz w:val="24"/>
        </w:rPr>
        <w:t>1</w:t>
      </w:r>
      <w:proofErr w:type="gramEnd"/>
      <w:r>
        <w:rPr>
          <w:sz w:val="24"/>
        </w:rPr>
        <w:t xml:space="preserve"> – Water</w:t>
      </w:r>
    </w:p>
    <w:p w:rsidR="006214AD" w:rsidRDefault="006214AD" w:rsidP="006214AD">
      <w:pPr>
        <w:pStyle w:val="NoSpacing"/>
        <w:rPr>
          <w:sz w:val="24"/>
        </w:rPr>
      </w:pPr>
      <w:r>
        <w:rPr>
          <w:sz w:val="24"/>
        </w:rPr>
        <w:t>10-14</w:t>
      </w:r>
      <w:r>
        <w:rPr>
          <w:sz w:val="24"/>
        </w:rPr>
        <w:tab/>
      </w:r>
      <w:r>
        <w:rPr>
          <w:sz w:val="24"/>
        </w:rPr>
        <w:tab/>
      </w:r>
      <w:r>
        <w:rPr>
          <w:sz w:val="24"/>
        </w:rPr>
        <w:tab/>
      </w:r>
      <w:r>
        <w:rPr>
          <w:sz w:val="24"/>
        </w:rPr>
        <w:tab/>
        <w:t>3 – Grass</w:t>
      </w:r>
    </w:p>
    <w:p w:rsidR="006214AD" w:rsidRDefault="006214AD" w:rsidP="006214AD">
      <w:pPr>
        <w:pStyle w:val="NoSpacing"/>
        <w:rPr>
          <w:sz w:val="24"/>
        </w:rPr>
      </w:pPr>
      <w:r>
        <w:rPr>
          <w:sz w:val="24"/>
        </w:rPr>
        <w:t>15-16</w:t>
      </w:r>
      <w:r>
        <w:rPr>
          <w:sz w:val="24"/>
        </w:rPr>
        <w:tab/>
      </w:r>
      <w:r>
        <w:rPr>
          <w:sz w:val="24"/>
        </w:rPr>
        <w:tab/>
      </w:r>
      <w:r>
        <w:rPr>
          <w:sz w:val="24"/>
        </w:rPr>
        <w:tab/>
      </w:r>
      <w:r>
        <w:rPr>
          <w:sz w:val="24"/>
        </w:rPr>
        <w:tab/>
        <w:t xml:space="preserve">4 – Forest </w:t>
      </w:r>
    </w:p>
    <w:p w:rsidR="006214AD" w:rsidRDefault="006214AD" w:rsidP="006214AD">
      <w:pPr>
        <w:pStyle w:val="NoSpacing"/>
        <w:rPr>
          <w:sz w:val="24"/>
        </w:rPr>
      </w:pPr>
      <w:r>
        <w:rPr>
          <w:sz w:val="24"/>
        </w:rPr>
        <w:t>19-23</w:t>
      </w:r>
      <w:r>
        <w:rPr>
          <w:sz w:val="24"/>
        </w:rPr>
        <w:tab/>
      </w:r>
      <w:r>
        <w:rPr>
          <w:sz w:val="24"/>
        </w:rPr>
        <w:tab/>
      </w:r>
      <w:r>
        <w:rPr>
          <w:sz w:val="24"/>
        </w:rPr>
        <w:tab/>
      </w:r>
      <w:r>
        <w:rPr>
          <w:sz w:val="24"/>
        </w:rPr>
        <w:tab/>
        <w:t>5 - Urban</w:t>
      </w:r>
    </w:p>
    <w:p w:rsidR="006214AD" w:rsidRDefault="006214AD" w:rsidP="00027E91">
      <w:pPr>
        <w:pStyle w:val="NoSpacing"/>
        <w:rPr>
          <w:sz w:val="24"/>
        </w:rPr>
      </w:pPr>
    </w:p>
    <w:p w:rsidR="00323C5E" w:rsidRDefault="006214AD" w:rsidP="006214AD">
      <w:pPr>
        <w:pStyle w:val="NoSpacing"/>
        <w:numPr>
          <w:ilvl w:val="0"/>
          <w:numId w:val="31"/>
        </w:numPr>
        <w:rPr>
          <w:sz w:val="24"/>
          <w:szCs w:val="24"/>
        </w:rPr>
      </w:pPr>
      <w:r>
        <w:rPr>
          <w:b/>
          <w:sz w:val="24"/>
          <w:szCs w:val="24"/>
        </w:rPr>
        <w:t>Click Raster</w:t>
      </w:r>
      <w:r w:rsidRPr="006214AD">
        <w:rPr>
          <w:b/>
          <w:sz w:val="24"/>
          <w:szCs w:val="24"/>
        </w:rPr>
        <w:sym w:font="Wingdings" w:char="F0E0"/>
      </w:r>
      <w:r>
        <w:rPr>
          <w:b/>
          <w:sz w:val="24"/>
          <w:szCs w:val="24"/>
        </w:rPr>
        <w:t>Change category values and labels</w:t>
      </w:r>
      <w:r w:rsidRPr="006214AD">
        <w:rPr>
          <w:b/>
          <w:sz w:val="24"/>
          <w:szCs w:val="24"/>
        </w:rPr>
        <w:sym w:font="Wingdings" w:char="F0E0"/>
      </w:r>
      <w:r>
        <w:rPr>
          <w:b/>
          <w:sz w:val="24"/>
          <w:szCs w:val="24"/>
        </w:rPr>
        <w:t>Reclassify (</w:t>
      </w:r>
      <w:proofErr w:type="spellStart"/>
      <w:r>
        <w:rPr>
          <w:b/>
          <w:sz w:val="24"/>
          <w:szCs w:val="24"/>
        </w:rPr>
        <w:t>r.reclass</w:t>
      </w:r>
      <w:proofErr w:type="spellEnd"/>
      <w:r>
        <w:rPr>
          <w:b/>
          <w:sz w:val="24"/>
          <w:szCs w:val="24"/>
        </w:rPr>
        <w:t>)</w:t>
      </w:r>
      <w:r>
        <w:rPr>
          <w:sz w:val="24"/>
          <w:szCs w:val="24"/>
        </w:rPr>
        <w:t xml:space="preserve"> to open the Reclassify tool.</w:t>
      </w:r>
    </w:p>
    <w:p w:rsidR="006214AD" w:rsidRDefault="006214AD" w:rsidP="006214AD">
      <w:pPr>
        <w:pStyle w:val="NoSpacing"/>
        <w:numPr>
          <w:ilvl w:val="0"/>
          <w:numId w:val="31"/>
        </w:numPr>
        <w:rPr>
          <w:sz w:val="24"/>
          <w:szCs w:val="24"/>
        </w:rPr>
      </w:pPr>
      <w:r>
        <w:rPr>
          <w:b/>
          <w:sz w:val="24"/>
          <w:szCs w:val="24"/>
        </w:rPr>
        <w:t>Set the following parameters</w:t>
      </w:r>
      <w:r>
        <w:rPr>
          <w:sz w:val="24"/>
          <w:szCs w:val="24"/>
        </w:rPr>
        <w:t>:</w:t>
      </w:r>
    </w:p>
    <w:p w:rsidR="006214AD" w:rsidRDefault="006214AD" w:rsidP="006214AD">
      <w:pPr>
        <w:pStyle w:val="NoSpacing"/>
        <w:numPr>
          <w:ilvl w:val="1"/>
          <w:numId w:val="31"/>
        </w:numPr>
        <w:rPr>
          <w:sz w:val="24"/>
          <w:szCs w:val="24"/>
        </w:rPr>
      </w:pPr>
      <w:r>
        <w:rPr>
          <w:b/>
          <w:sz w:val="24"/>
          <w:szCs w:val="24"/>
        </w:rPr>
        <w:t>Required tab</w:t>
      </w:r>
      <w:r>
        <w:rPr>
          <w:sz w:val="24"/>
          <w:szCs w:val="24"/>
        </w:rPr>
        <w:t>:</w:t>
      </w:r>
    </w:p>
    <w:p w:rsidR="006214AD" w:rsidRDefault="006214AD" w:rsidP="006214AD">
      <w:pPr>
        <w:pStyle w:val="NoSpacing"/>
        <w:numPr>
          <w:ilvl w:val="2"/>
          <w:numId w:val="31"/>
        </w:numPr>
        <w:rPr>
          <w:sz w:val="24"/>
          <w:szCs w:val="24"/>
        </w:rPr>
      </w:pPr>
      <w:r>
        <w:rPr>
          <w:b/>
          <w:sz w:val="24"/>
          <w:szCs w:val="24"/>
        </w:rPr>
        <w:t>Raster map to be reclassified</w:t>
      </w:r>
      <w:r w:rsidR="002F36ED">
        <w:rPr>
          <w:sz w:val="24"/>
          <w:szCs w:val="24"/>
        </w:rPr>
        <w:t xml:space="preserve">: </w:t>
      </w:r>
      <w:proofErr w:type="spellStart"/>
      <w:r w:rsidR="002F36ED">
        <w:rPr>
          <w:sz w:val="24"/>
          <w:szCs w:val="24"/>
        </w:rPr>
        <w:t>tm_sacsub_sup_clas</w:t>
      </w:r>
      <w:bookmarkStart w:id="15" w:name="_GoBack"/>
      <w:bookmarkEnd w:id="15"/>
      <w:r>
        <w:rPr>
          <w:sz w:val="24"/>
          <w:szCs w:val="24"/>
        </w:rPr>
        <w:t>s</w:t>
      </w:r>
      <w:proofErr w:type="spellEnd"/>
    </w:p>
    <w:p w:rsidR="006214AD" w:rsidRDefault="006214AD" w:rsidP="006214AD">
      <w:pPr>
        <w:pStyle w:val="NoSpacing"/>
        <w:numPr>
          <w:ilvl w:val="2"/>
          <w:numId w:val="31"/>
        </w:numPr>
        <w:rPr>
          <w:sz w:val="24"/>
          <w:szCs w:val="24"/>
        </w:rPr>
      </w:pPr>
      <w:r>
        <w:rPr>
          <w:b/>
          <w:sz w:val="24"/>
          <w:szCs w:val="24"/>
        </w:rPr>
        <w:t>Name for output raster map</w:t>
      </w:r>
      <w:r>
        <w:rPr>
          <w:sz w:val="24"/>
          <w:szCs w:val="24"/>
        </w:rPr>
        <w:t xml:space="preserve">: </w:t>
      </w:r>
      <w:proofErr w:type="spellStart"/>
      <w:r>
        <w:rPr>
          <w:sz w:val="24"/>
          <w:szCs w:val="24"/>
        </w:rPr>
        <w:t>tm_sacsub_sup_reclass</w:t>
      </w:r>
      <w:proofErr w:type="spellEnd"/>
    </w:p>
    <w:p w:rsidR="006214AD" w:rsidRDefault="006214AD" w:rsidP="006214AD">
      <w:pPr>
        <w:pStyle w:val="NoSpacing"/>
        <w:numPr>
          <w:ilvl w:val="2"/>
          <w:numId w:val="31"/>
        </w:numPr>
        <w:rPr>
          <w:sz w:val="24"/>
          <w:szCs w:val="24"/>
        </w:rPr>
      </w:pPr>
      <w:r>
        <w:rPr>
          <w:b/>
          <w:sz w:val="24"/>
          <w:szCs w:val="24"/>
        </w:rPr>
        <w:lastRenderedPageBreak/>
        <w:t>or enter values interactively</w:t>
      </w:r>
      <w:r>
        <w:rPr>
          <w:sz w:val="24"/>
          <w:szCs w:val="24"/>
        </w:rPr>
        <w:t>:</w:t>
      </w:r>
      <w:r>
        <w:rPr>
          <w:sz w:val="24"/>
          <w:szCs w:val="24"/>
        </w:rPr>
        <w:br/>
        <w:t xml:space="preserve"> </w:t>
      </w:r>
      <w:r>
        <w:rPr>
          <w:noProof/>
        </w:rPr>
        <w:drawing>
          <wp:inline distT="0" distB="0" distL="0" distR="0" wp14:anchorId="2C109EBC" wp14:editId="14A65356">
            <wp:extent cx="1913860" cy="11483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12086" cy="1147252"/>
                    </a:xfrm>
                    <a:prstGeom prst="rect">
                      <a:avLst/>
                    </a:prstGeom>
                  </pic:spPr>
                </pic:pic>
              </a:graphicData>
            </a:graphic>
          </wp:inline>
        </w:drawing>
      </w:r>
    </w:p>
    <w:p w:rsidR="006214AD" w:rsidRDefault="006214AD" w:rsidP="006214AD">
      <w:pPr>
        <w:pStyle w:val="NoSpacing"/>
        <w:numPr>
          <w:ilvl w:val="1"/>
          <w:numId w:val="31"/>
        </w:numPr>
        <w:rPr>
          <w:sz w:val="24"/>
          <w:szCs w:val="24"/>
        </w:rPr>
      </w:pPr>
      <w:r>
        <w:rPr>
          <w:b/>
          <w:sz w:val="24"/>
          <w:szCs w:val="24"/>
        </w:rPr>
        <w:t>Add created map(s) into layer tree</w:t>
      </w:r>
      <w:r>
        <w:rPr>
          <w:sz w:val="24"/>
          <w:szCs w:val="24"/>
        </w:rPr>
        <w:t>: checked</w:t>
      </w:r>
    </w:p>
    <w:p w:rsidR="006214AD" w:rsidRPr="006214AD" w:rsidRDefault="006214AD" w:rsidP="006214AD">
      <w:pPr>
        <w:pStyle w:val="NDGNormal"/>
        <w:numPr>
          <w:ilvl w:val="1"/>
          <w:numId w:val="31"/>
        </w:numPr>
        <w:rPr>
          <w:b/>
        </w:rPr>
      </w:pPr>
      <w:r w:rsidRPr="006214AD">
        <w:rPr>
          <w:b/>
        </w:rPr>
        <w:t>Click ‘Run’ button</w:t>
      </w:r>
      <w:r>
        <w:rPr>
          <w:b/>
        </w:rPr>
        <w:t xml:space="preserve"> </w:t>
      </w:r>
      <w:r>
        <w:t xml:space="preserve">to execute the reclassification. </w:t>
      </w:r>
    </w:p>
    <w:p w:rsidR="006214AD" w:rsidRPr="00CE65D2" w:rsidRDefault="006214AD" w:rsidP="006214AD">
      <w:pPr>
        <w:pStyle w:val="NDGNormal"/>
        <w:numPr>
          <w:ilvl w:val="0"/>
          <w:numId w:val="31"/>
        </w:numPr>
        <w:rPr>
          <w:b/>
        </w:rPr>
      </w:pPr>
      <w:r>
        <w:rPr>
          <w:b/>
        </w:rPr>
        <w:t>View the reclassified raster map in the Map Display</w:t>
      </w:r>
      <w:r>
        <w:t>.  You may need to rearrange or toggle visibility of other maps in the map layers list to v</w:t>
      </w:r>
      <w:r w:rsidR="00CE65D2">
        <w:t>iew the reclassified raster map (shown in Figure 22).</w:t>
      </w:r>
    </w:p>
    <w:p w:rsidR="00CE65D2" w:rsidRDefault="00CE65D2" w:rsidP="00CE65D2">
      <w:pPr>
        <w:pStyle w:val="NDGNormal"/>
      </w:pPr>
    </w:p>
    <w:p w:rsidR="00CE65D2" w:rsidRDefault="00CE65D2" w:rsidP="00CE65D2">
      <w:pPr>
        <w:pStyle w:val="NDGNormal"/>
        <w:rPr>
          <w:b/>
        </w:rPr>
      </w:pPr>
      <w:r>
        <w:rPr>
          <w:noProof/>
          <w:lang w:eastAsia="en-US"/>
        </w:rPr>
        <w:drawing>
          <wp:inline distT="0" distB="0" distL="0" distR="0" wp14:anchorId="6E3E8B70" wp14:editId="5DE4EAC9">
            <wp:extent cx="5486400" cy="2876257"/>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876257"/>
                    </a:xfrm>
                    <a:prstGeom prst="rect">
                      <a:avLst/>
                    </a:prstGeom>
                  </pic:spPr>
                </pic:pic>
              </a:graphicData>
            </a:graphic>
          </wp:inline>
        </w:drawing>
      </w:r>
    </w:p>
    <w:p w:rsidR="00CE65D2" w:rsidRDefault="00CE65D2" w:rsidP="00CE65D2">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22: Reclassified Supervised Classification</w:t>
      </w:r>
    </w:p>
    <w:p w:rsidR="00CE65D2" w:rsidRDefault="00CE65D2" w:rsidP="00CE65D2">
      <w:pPr>
        <w:pStyle w:val="NDGNormal"/>
        <w:numPr>
          <w:ilvl w:val="0"/>
          <w:numId w:val="31"/>
        </w:numPr>
      </w:pPr>
      <w:r>
        <w:rPr>
          <w:b/>
        </w:rPr>
        <w:t>Query a few cells</w:t>
      </w:r>
      <w:r>
        <w:t xml:space="preserve"> </w:t>
      </w:r>
      <w:r>
        <w:rPr>
          <w:b/>
        </w:rPr>
        <w:t>to view the values</w:t>
      </w:r>
      <w:r>
        <w:t xml:space="preserve">.  Notice that there are only five classes (and colors) represented in the raster map.  This makes it easier to understand what </w:t>
      </w:r>
      <w:proofErr w:type="gramStart"/>
      <w:r>
        <w:t>is being classified</w:t>
      </w:r>
      <w:proofErr w:type="gramEnd"/>
      <w:r>
        <w:t xml:space="preserve"> in the raster.</w:t>
      </w:r>
    </w:p>
    <w:p w:rsidR="00CE65D2" w:rsidRDefault="00CE65D2" w:rsidP="00CE65D2">
      <w:pPr>
        <w:pStyle w:val="NDGNormal"/>
      </w:pPr>
    </w:p>
    <w:p w:rsidR="00CE65D2" w:rsidRDefault="00CE65D2" w:rsidP="00CE65D2">
      <w:pPr>
        <w:pStyle w:val="NoSpacing"/>
        <w:rPr>
          <w:sz w:val="24"/>
        </w:rPr>
      </w:pPr>
      <w:r>
        <w:rPr>
          <w:sz w:val="24"/>
        </w:rPr>
        <w:t xml:space="preserve">The colors do not make much sense, since they </w:t>
      </w:r>
      <w:proofErr w:type="gramStart"/>
      <w:r>
        <w:rPr>
          <w:sz w:val="24"/>
        </w:rPr>
        <w:t>are randomly assigned</w:t>
      </w:r>
      <w:proofErr w:type="gramEnd"/>
      <w:r>
        <w:rPr>
          <w:sz w:val="24"/>
        </w:rPr>
        <w:t xml:space="preserve">.  Since each value represents one of the unique land cover types in the classification scheme, the colors </w:t>
      </w:r>
      <w:proofErr w:type="gramStart"/>
      <w:r>
        <w:rPr>
          <w:sz w:val="24"/>
        </w:rPr>
        <w:t>should be changed</w:t>
      </w:r>
      <w:proofErr w:type="gramEnd"/>
      <w:r>
        <w:rPr>
          <w:sz w:val="24"/>
        </w:rPr>
        <w:t xml:space="preserve"> to be more intuitive.  We will make those changes now by creating a new color table.</w:t>
      </w:r>
    </w:p>
    <w:p w:rsidR="00CE65D2" w:rsidRDefault="00CE65D2" w:rsidP="00CE65D2">
      <w:pPr>
        <w:pStyle w:val="NoSpacing"/>
        <w:rPr>
          <w:sz w:val="24"/>
        </w:rPr>
      </w:pPr>
    </w:p>
    <w:p w:rsidR="00CE65D2" w:rsidRDefault="00CE65D2" w:rsidP="00CE65D2">
      <w:pPr>
        <w:pStyle w:val="NoSpacing"/>
        <w:numPr>
          <w:ilvl w:val="0"/>
          <w:numId w:val="31"/>
        </w:numPr>
        <w:rPr>
          <w:sz w:val="24"/>
        </w:rPr>
      </w:pPr>
      <w:r>
        <w:rPr>
          <w:b/>
          <w:sz w:val="24"/>
        </w:rPr>
        <w:t>Click Raster</w:t>
      </w:r>
      <w:r w:rsidRPr="00CE65D2">
        <w:rPr>
          <w:b/>
          <w:sz w:val="24"/>
        </w:rPr>
        <w:sym w:font="Wingdings" w:char="F0E0"/>
      </w:r>
      <w:r>
        <w:rPr>
          <w:b/>
          <w:sz w:val="24"/>
        </w:rPr>
        <w:t>Manage colors</w:t>
      </w:r>
      <w:r w:rsidRPr="00CE65D2">
        <w:rPr>
          <w:b/>
          <w:sz w:val="24"/>
        </w:rPr>
        <w:sym w:font="Wingdings" w:char="F0E0"/>
      </w:r>
      <w:r>
        <w:rPr>
          <w:b/>
          <w:sz w:val="24"/>
        </w:rPr>
        <w:t>Color tables (</w:t>
      </w:r>
      <w:proofErr w:type="spellStart"/>
      <w:r>
        <w:rPr>
          <w:b/>
          <w:sz w:val="24"/>
        </w:rPr>
        <w:t>r.colors</w:t>
      </w:r>
      <w:proofErr w:type="spellEnd"/>
      <w:r>
        <w:rPr>
          <w:b/>
          <w:sz w:val="24"/>
        </w:rPr>
        <w:t>)</w:t>
      </w:r>
      <w:r>
        <w:rPr>
          <w:sz w:val="24"/>
        </w:rPr>
        <w:t xml:space="preserve"> to open the color </w:t>
      </w:r>
      <w:proofErr w:type="gramStart"/>
      <w:r>
        <w:rPr>
          <w:sz w:val="24"/>
        </w:rPr>
        <w:t>tables</w:t>
      </w:r>
      <w:proofErr w:type="gramEnd"/>
      <w:r>
        <w:rPr>
          <w:sz w:val="24"/>
        </w:rPr>
        <w:t xml:space="preserve"> tool.</w:t>
      </w:r>
    </w:p>
    <w:p w:rsidR="00CE65D2" w:rsidRDefault="00CE65D2" w:rsidP="00CE65D2">
      <w:pPr>
        <w:pStyle w:val="NoSpacing"/>
        <w:numPr>
          <w:ilvl w:val="0"/>
          <w:numId w:val="31"/>
        </w:numPr>
        <w:rPr>
          <w:sz w:val="24"/>
        </w:rPr>
      </w:pPr>
      <w:r>
        <w:rPr>
          <w:b/>
          <w:sz w:val="24"/>
        </w:rPr>
        <w:t xml:space="preserve">Read the </w:t>
      </w:r>
      <w:proofErr w:type="spellStart"/>
      <w:r>
        <w:rPr>
          <w:b/>
          <w:sz w:val="24"/>
        </w:rPr>
        <w:t>r.colors</w:t>
      </w:r>
      <w:proofErr w:type="spellEnd"/>
      <w:r>
        <w:rPr>
          <w:b/>
          <w:sz w:val="24"/>
        </w:rPr>
        <w:t xml:space="preserve"> manual to understand what a color table is and what this tool does</w:t>
      </w:r>
      <w:r>
        <w:rPr>
          <w:sz w:val="24"/>
        </w:rPr>
        <w:t>.</w:t>
      </w:r>
    </w:p>
    <w:p w:rsidR="00CE65D2" w:rsidRDefault="00CE65D2" w:rsidP="00CE65D2">
      <w:pPr>
        <w:pStyle w:val="NoSpacing"/>
        <w:numPr>
          <w:ilvl w:val="0"/>
          <w:numId w:val="31"/>
        </w:numPr>
        <w:rPr>
          <w:sz w:val="24"/>
        </w:rPr>
      </w:pPr>
      <w:r>
        <w:rPr>
          <w:b/>
          <w:sz w:val="24"/>
        </w:rPr>
        <w:t>Set the following parameters</w:t>
      </w:r>
      <w:r>
        <w:rPr>
          <w:sz w:val="24"/>
        </w:rPr>
        <w:t>:</w:t>
      </w:r>
    </w:p>
    <w:p w:rsidR="00CE65D2" w:rsidRDefault="00CE65D2" w:rsidP="00CE65D2">
      <w:pPr>
        <w:pStyle w:val="NoSpacing"/>
        <w:numPr>
          <w:ilvl w:val="1"/>
          <w:numId w:val="31"/>
        </w:numPr>
        <w:rPr>
          <w:sz w:val="24"/>
        </w:rPr>
      </w:pPr>
      <w:r>
        <w:rPr>
          <w:b/>
          <w:sz w:val="24"/>
        </w:rPr>
        <w:t>Required tab</w:t>
      </w:r>
      <w:r>
        <w:rPr>
          <w:sz w:val="24"/>
        </w:rPr>
        <w:t>:</w:t>
      </w:r>
    </w:p>
    <w:p w:rsidR="00CE65D2" w:rsidRDefault="00CE65D2" w:rsidP="00CE65D2">
      <w:pPr>
        <w:pStyle w:val="NoSpacing"/>
        <w:numPr>
          <w:ilvl w:val="2"/>
          <w:numId w:val="31"/>
        </w:numPr>
        <w:rPr>
          <w:sz w:val="24"/>
        </w:rPr>
      </w:pPr>
      <w:r>
        <w:rPr>
          <w:b/>
          <w:sz w:val="24"/>
        </w:rPr>
        <w:lastRenderedPageBreak/>
        <w:t>Name of input raster map</w:t>
      </w:r>
      <w:r>
        <w:rPr>
          <w:sz w:val="24"/>
        </w:rPr>
        <w:t xml:space="preserve">: </w:t>
      </w:r>
      <w:proofErr w:type="spellStart"/>
      <w:r>
        <w:rPr>
          <w:sz w:val="24"/>
        </w:rPr>
        <w:t>tm_sacsub_sup_reclass</w:t>
      </w:r>
      <w:proofErr w:type="spellEnd"/>
    </w:p>
    <w:p w:rsidR="00CE65D2" w:rsidRDefault="00CE65D2" w:rsidP="00CE65D2">
      <w:pPr>
        <w:pStyle w:val="NoSpacing"/>
        <w:numPr>
          <w:ilvl w:val="1"/>
          <w:numId w:val="31"/>
        </w:numPr>
        <w:rPr>
          <w:sz w:val="24"/>
        </w:rPr>
      </w:pPr>
      <w:r>
        <w:rPr>
          <w:b/>
          <w:sz w:val="24"/>
        </w:rPr>
        <w:t>Color tab</w:t>
      </w:r>
      <w:r>
        <w:rPr>
          <w:sz w:val="24"/>
        </w:rPr>
        <w:t>:</w:t>
      </w:r>
    </w:p>
    <w:p w:rsidR="00CE65D2" w:rsidRDefault="00CE65D2" w:rsidP="00CE65D2">
      <w:pPr>
        <w:pStyle w:val="NoSpacing"/>
        <w:numPr>
          <w:ilvl w:val="2"/>
          <w:numId w:val="31"/>
        </w:numPr>
        <w:rPr>
          <w:sz w:val="24"/>
        </w:rPr>
      </w:pPr>
      <w:r>
        <w:rPr>
          <w:b/>
          <w:sz w:val="24"/>
        </w:rPr>
        <w:t>or enter values interactively</w:t>
      </w:r>
      <w:r>
        <w:rPr>
          <w:sz w:val="24"/>
        </w:rPr>
        <w:t>:</w:t>
      </w:r>
      <w:r w:rsidR="00C15375">
        <w:rPr>
          <w:sz w:val="24"/>
        </w:rPr>
        <w:br/>
      </w:r>
      <w:r w:rsidR="00C15375">
        <w:rPr>
          <w:noProof/>
        </w:rPr>
        <w:drawing>
          <wp:inline distT="0" distB="0" distL="0" distR="0" wp14:anchorId="09974045" wp14:editId="531F8416">
            <wp:extent cx="1847868" cy="111641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47638" cy="1116280"/>
                    </a:xfrm>
                    <a:prstGeom prst="rect">
                      <a:avLst/>
                    </a:prstGeom>
                  </pic:spPr>
                </pic:pic>
              </a:graphicData>
            </a:graphic>
          </wp:inline>
        </w:drawing>
      </w:r>
    </w:p>
    <w:p w:rsidR="00C15375" w:rsidRDefault="00C15375" w:rsidP="00C15375">
      <w:pPr>
        <w:pStyle w:val="NoSpacing"/>
        <w:numPr>
          <w:ilvl w:val="3"/>
          <w:numId w:val="31"/>
        </w:numPr>
        <w:rPr>
          <w:sz w:val="24"/>
        </w:rPr>
      </w:pPr>
      <w:r>
        <w:rPr>
          <w:sz w:val="24"/>
        </w:rPr>
        <w:t>You can optionally save the color rules by clicking the ‘Save As…’ button.  These can later be loaded by clicking the ‘Load’ button.</w:t>
      </w:r>
    </w:p>
    <w:p w:rsidR="00CE65D2" w:rsidRDefault="00C15375" w:rsidP="00CE65D2">
      <w:pPr>
        <w:pStyle w:val="NoSpacing"/>
        <w:numPr>
          <w:ilvl w:val="0"/>
          <w:numId w:val="31"/>
        </w:numPr>
        <w:rPr>
          <w:sz w:val="24"/>
        </w:rPr>
      </w:pPr>
      <w:r>
        <w:rPr>
          <w:b/>
          <w:sz w:val="24"/>
        </w:rPr>
        <w:t>Click ‘Run’ button</w:t>
      </w:r>
      <w:r>
        <w:rPr>
          <w:sz w:val="24"/>
        </w:rPr>
        <w:t xml:space="preserve"> to set the color table for the raster map.  If no errors </w:t>
      </w:r>
      <w:proofErr w:type="gramStart"/>
      <w:r>
        <w:rPr>
          <w:sz w:val="24"/>
        </w:rPr>
        <w:t>are displayed</w:t>
      </w:r>
      <w:proofErr w:type="gramEnd"/>
      <w:r>
        <w:rPr>
          <w:sz w:val="24"/>
        </w:rPr>
        <w:t xml:space="preserve">, </w:t>
      </w:r>
      <w:r>
        <w:rPr>
          <w:b/>
          <w:sz w:val="24"/>
        </w:rPr>
        <w:t>close the Color tables dialog</w:t>
      </w:r>
      <w:r>
        <w:rPr>
          <w:sz w:val="24"/>
        </w:rPr>
        <w:t>.  You should now see the reclassified and recolored raster shown in Figure 23.</w:t>
      </w:r>
    </w:p>
    <w:p w:rsidR="00C15375" w:rsidRDefault="00C15375" w:rsidP="00C15375">
      <w:pPr>
        <w:pStyle w:val="NoSpacing"/>
        <w:rPr>
          <w:sz w:val="24"/>
        </w:rPr>
      </w:pPr>
    </w:p>
    <w:p w:rsidR="00C15375" w:rsidRDefault="00C15375" w:rsidP="00C15375">
      <w:pPr>
        <w:pStyle w:val="NoSpacing"/>
        <w:rPr>
          <w:sz w:val="24"/>
        </w:rPr>
      </w:pPr>
      <w:r>
        <w:rPr>
          <w:noProof/>
        </w:rPr>
        <w:drawing>
          <wp:inline distT="0" distB="0" distL="0" distR="0" wp14:anchorId="2DB1223D" wp14:editId="67148B55">
            <wp:extent cx="5486400" cy="2876257"/>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876257"/>
                    </a:xfrm>
                    <a:prstGeom prst="rect">
                      <a:avLst/>
                    </a:prstGeom>
                  </pic:spPr>
                </pic:pic>
              </a:graphicData>
            </a:graphic>
          </wp:inline>
        </w:drawing>
      </w:r>
    </w:p>
    <w:p w:rsidR="00C15375" w:rsidRDefault="00C15375" w:rsidP="00C15375">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23: Recolored and Reclassified Supervised Classification</w:t>
      </w:r>
    </w:p>
    <w:p w:rsidR="00C15375" w:rsidRPr="00C15375" w:rsidRDefault="00C15375" w:rsidP="00C15375">
      <w:pPr>
        <w:pStyle w:val="NoSpacing"/>
        <w:rPr>
          <w:sz w:val="24"/>
        </w:rPr>
      </w:pPr>
    </w:p>
    <w:p w:rsidR="00853BCD" w:rsidRPr="006A6C54" w:rsidRDefault="00853BCD" w:rsidP="00853BCD">
      <w:pPr>
        <w:pStyle w:val="NDGTask1"/>
        <w:numPr>
          <w:ilvl w:val="0"/>
          <w:numId w:val="3"/>
        </w:numPr>
        <w:rPr>
          <w:rFonts w:ascii="Times New Roman" w:hAnsi="Times New Roman"/>
        </w:rPr>
      </w:pPr>
      <w:r w:rsidRPr="006A6C54">
        <w:rPr>
          <w:rFonts w:ascii="Times New Roman" w:hAnsi="Times New Roman"/>
        </w:rPr>
        <w:tab/>
      </w:r>
      <w:bookmarkStart w:id="16" w:name="_Toc396162297"/>
      <w:r>
        <w:rPr>
          <w:rFonts w:ascii="Times New Roman" w:hAnsi="Times New Roman"/>
        </w:rPr>
        <w:t>C</w:t>
      </w:r>
      <w:r w:rsidR="0063246F">
        <w:rPr>
          <w:rFonts w:ascii="Times New Roman" w:hAnsi="Times New Roman"/>
        </w:rPr>
        <w:t>hallenge: Perform a Second Class S</w:t>
      </w:r>
      <w:r>
        <w:rPr>
          <w:rFonts w:ascii="Times New Roman" w:hAnsi="Times New Roman"/>
        </w:rPr>
        <w:t>upervised Classification</w:t>
      </w:r>
      <w:bookmarkEnd w:id="16"/>
    </w:p>
    <w:p w:rsidR="00142A0B" w:rsidRPr="00142A0B" w:rsidRDefault="00142A0B" w:rsidP="00142A0B">
      <w:pPr>
        <w:pStyle w:val="NoSpacing"/>
        <w:rPr>
          <w:sz w:val="24"/>
          <w:szCs w:val="24"/>
        </w:rPr>
      </w:pPr>
    </w:p>
    <w:p w:rsidR="00B85324" w:rsidRDefault="0063246F" w:rsidP="00124109">
      <w:r>
        <w:t xml:space="preserve">Perform another </w:t>
      </w:r>
      <w:r w:rsidR="00853BCD">
        <w:t xml:space="preserve">supervised classification on the same data, however, this </w:t>
      </w:r>
      <w:proofErr w:type="gramStart"/>
      <w:r w:rsidR="00853BCD">
        <w:t>time,</w:t>
      </w:r>
      <w:proofErr w:type="gramEnd"/>
      <w:r w:rsidR="00853BCD">
        <w:t xml:space="preserve"> </w:t>
      </w:r>
      <w:r>
        <w:t>choose training areas you think would best represent the five land cover classes.  Use as many training areas you see fit to get optimal results.</w:t>
      </w:r>
      <w:r w:rsidR="00853BCD">
        <w:t xml:space="preserve">  Assign land cover classes in the same manner as above, perhaps combing a few classes together (if appropriate) using the </w:t>
      </w:r>
      <w:proofErr w:type="spellStart"/>
      <w:r w:rsidR="00853BCD">
        <w:t>r.reclass</w:t>
      </w:r>
      <w:proofErr w:type="spellEnd"/>
      <w:r w:rsidR="00853BCD">
        <w:t xml:space="preserve"> tool.</w:t>
      </w:r>
    </w:p>
    <w:p w:rsidR="00853BCD" w:rsidRDefault="00853BCD" w:rsidP="00124109"/>
    <w:p w:rsidR="00853BCD" w:rsidRDefault="00853BCD" w:rsidP="00124109">
      <w:r>
        <w:t>Discuss the following:</w:t>
      </w:r>
    </w:p>
    <w:p w:rsidR="00853BCD" w:rsidRDefault="00853BCD" w:rsidP="006547FB">
      <w:pPr>
        <w:pStyle w:val="ListParagraph"/>
        <w:numPr>
          <w:ilvl w:val="0"/>
          <w:numId w:val="17"/>
        </w:numPr>
      </w:pPr>
      <w:r>
        <w:t xml:space="preserve">Briefly describe </w:t>
      </w:r>
      <w:r w:rsidR="0063246F">
        <w:t xml:space="preserve">your strategy in defining suitable training areas. </w:t>
      </w:r>
    </w:p>
    <w:p w:rsidR="00853BCD" w:rsidRDefault="00853BCD" w:rsidP="006547FB">
      <w:pPr>
        <w:pStyle w:val="ListParagraph"/>
        <w:numPr>
          <w:ilvl w:val="0"/>
          <w:numId w:val="17"/>
        </w:numPr>
      </w:pPr>
      <w:r>
        <w:t xml:space="preserve">Compare </w:t>
      </w:r>
      <w:r w:rsidR="0063246F">
        <w:t xml:space="preserve">your classified image to the classified image completed in Task 5.  </w:t>
      </w:r>
      <w:proofErr w:type="gramStart"/>
      <w:r w:rsidR="0063246F">
        <w:t>Were you able to achieve a more accurate classified</w:t>
      </w:r>
      <w:proofErr w:type="gramEnd"/>
      <w:r w:rsidR="0063246F">
        <w:t xml:space="preserve"> (based on your observations)?  </w:t>
      </w:r>
      <w:r w:rsidR="0063246F">
        <w:lastRenderedPageBreak/>
        <w:t xml:space="preserve">How and why did you deviate from what you did previously?  Did your deviations improve or degrade the classification?  </w:t>
      </w:r>
      <w:proofErr w:type="gramStart"/>
      <w:r w:rsidR="0063246F">
        <w:t>Why/why not?</w:t>
      </w:r>
      <w:proofErr w:type="gramEnd"/>
    </w:p>
    <w:p w:rsidR="00124109" w:rsidRPr="00B85324" w:rsidRDefault="00124109" w:rsidP="00B85324"/>
    <w:p w:rsidR="00E14756" w:rsidRPr="006A6C54" w:rsidRDefault="0099247D" w:rsidP="00E14756">
      <w:pPr>
        <w:pStyle w:val="NDGTask1"/>
        <w:tabs>
          <w:tab w:val="clear" w:pos="1080"/>
        </w:tabs>
        <w:rPr>
          <w:rFonts w:ascii="Times New Roman" w:hAnsi="Times New Roman"/>
        </w:rPr>
      </w:pPr>
      <w:bookmarkStart w:id="17" w:name="_Toc396162298"/>
      <w:r w:rsidRPr="006A6C54">
        <w:rPr>
          <w:rFonts w:ascii="Times New Roman" w:hAnsi="Times New Roman"/>
        </w:rPr>
        <w:t>5</w:t>
      </w:r>
      <w:r w:rsidR="00E14756" w:rsidRPr="006A6C54">
        <w:rPr>
          <w:rFonts w:ascii="Times New Roman" w:hAnsi="Times New Roman"/>
        </w:rPr>
        <w:tab/>
      </w:r>
      <w:r w:rsidR="004E1716">
        <w:rPr>
          <w:rFonts w:ascii="Times New Roman" w:hAnsi="Times New Roman"/>
        </w:rPr>
        <w:t>Conclusion</w:t>
      </w:r>
      <w:bookmarkEnd w:id="17"/>
    </w:p>
    <w:p w:rsidR="00F11843" w:rsidRPr="006A6C54" w:rsidRDefault="00F11843" w:rsidP="00F11843">
      <w:pPr>
        <w:pStyle w:val="NDGNormal"/>
        <w:rPr>
          <w:rFonts w:ascii="Times New Roman" w:hAnsi="Times New Roman"/>
        </w:rPr>
      </w:pPr>
    </w:p>
    <w:p w:rsidR="00C15375" w:rsidRPr="00C15375" w:rsidRDefault="00C15375" w:rsidP="00C15375">
      <w:pPr>
        <w:rPr>
          <w:rFonts w:cstheme="minorHAnsi"/>
        </w:rPr>
      </w:pPr>
      <w:r w:rsidRPr="00C15375">
        <w:rPr>
          <w:rFonts w:cstheme="minorHAnsi"/>
        </w:rPr>
        <w:t xml:space="preserve">This lab has introduced the primary steps to perform a supervised classification:  </w:t>
      </w:r>
    </w:p>
    <w:p w:rsidR="00C15375" w:rsidRPr="00C15375" w:rsidRDefault="00C15375" w:rsidP="00C15375">
      <w:pPr>
        <w:rPr>
          <w:rFonts w:cstheme="minorHAnsi"/>
        </w:rPr>
      </w:pPr>
    </w:p>
    <w:p w:rsidR="00C15375" w:rsidRDefault="00C15375" w:rsidP="00C15375">
      <w:pPr>
        <w:pStyle w:val="ListParagraph"/>
        <w:numPr>
          <w:ilvl w:val="0"/>
          <w:numId w:val="36"/>
        </w:numPr>
        <w:rPr>
          <w:rFonts w:cstheme="minorHAnsi"/>
        </w:rPr>
      </w:pPr>
      <w:r w:rsidRPr="00C15375">
        <w:rPr>
          <w:rFonts w:cstheme="minorHAnsi"/>
        </w:rPr>
        <w:t xml:space="preserve">Creating and evaluate spectral signatures. </w:t>
      </w:r>
    </w:p>
    <w:p w:rsidR="00C15375" w:rsidRDefault="00C15375" w:rsidP="00C15375">
      <w:pPr>
        <w:pStyle w:val="ListParagraph"/>
        <w:numPr>
          <w:ilvl w:val="0"/>
          <w:numId w:val="36"/>
        </w:numPr>
        <w:rPr>
          <w:rFonts w:cstheme="minorHAnsi"/>
        </w:rPr>
      </w:pPr>
      <w:r w:rsidRPr="00C15375">
        <w:rPr>
          <w:rFonts w:cstheme="minorHAnsi"/>
        </w:rPr>
        <w:t xml:space="preserve">The supervised classification method </w:t>
      </w:r>
      <w:proofErr w:type="gramStart"/>
      <w:r w:rsidRPr="00C15375">
        <w:rPr>
          <w:rFonts w:cstheme="minorHAnsi"/>
        </w:rPr>
        <w:t>was implemented</w:t>
      </w:r>
      <w:proofErr w:type="gramEnd"/>
      <w:r w:rsidRPr="00C15375">
        <w:rPr>
          <w:rFonts w:cstheme="minorHAnsi"/>
        </w:rPr>
        <w:t xml:space="preserve"> that uses the spectral signature file.  </w:t>
      </w:r>
    </w:p>
    <w:p w:rsidR="00C15375" w:rsidRPr="00C15375" w:rsidRDefault="00C15375" w:rsidP="00C15375">
      <w:pPr>
        <w:pStyle w:val="ListParagraph"/>
        <w:numPr>
          <w:ilvl w:val="0"/>
          <w:numId w:val="36"/>
        </w:numPr>
        <w:rPr>
          <w:rFonts w:cstheme="minorHAnsi"/>
        </w:rPr>
      </w:pPr>
      <w:r>
        <w:rPr>
          <w:rFonts w:cstheme="minorHAnsi"/>
        </w:rPr>
        <w:t xml:space="preserve">The </w:t>
      </w:r>
      <w:proofErr w:type="spellStart"/>
      <w:r w:rsidRPr="00C15375">
        <w:rPr>
          <w:rFonts w:cstheme="minorHAnsi"/>
        </w:rPr>
        <w:t>Reclass</w:t>
      </w:r>
      <w:proofErr w:type="spellEnd"/>
      <w:r w:rsidRPr="00C15375">
        <w:rPr>
          <w:rFonts w:cstheme="minorHAnsi"/>
        </w:rPr>
        <w:t xml:space="preserve"> </w:t>
      </w:r>
      <w:r>
        <w:rPr>
          <w:rFonts w:cstheme="minorHAnsi"/>
        </w:rPr>
        <w:t>and Color Table tools</w:t>
      </w:r>
      <w:r w:rsidRPr="00C15375">
        <w:rPr>
          <w:rFonts w:cstheme="minorHAnsi"/>
        </w:rPr>
        <w:t xml:space="preserve"> </w:t>
      </w:r>
      <w:proofErr w:type="gramStart"/>
      <w:r w:rsidRPr="00C15375">
        <w:rPr>
          <w:rFonts w:cstheme="minorHAnsi"/>
        </w:rPr>
        <w:t>w</w:t>
      </w:r>
      <w:r>
        <w:rPr>
          <w:rFonts w:cstheme="minorHAnsi"/>
        </w:rPr>
        <w:t>ere</w:t>
      </w:r>
      <w:r w:rsidRPr="00C15375">
        <w:rPr>
          <w:rFonts w:cstheme="minorHAnsi"/>
        </w:rPr>
        <w:t xml:space="preserve"> used</w:t>
      </w:r>
      <w:proofErr w:type="gramEnd"/>
      <w:r w:rsidRPr="00C15375">
        <w:rPr>
          <w:rFonts w:cstheme="minorHAnsi"/>
        </w:rPr>
        <w:t xml:space="preserve"> to convert spectral classes to information classes.  </w:t>
      </w:r>
    </w:p>
    <w:p w:rsidR="00C15375" w:rsidRPr="00C15375" w:rsidRDefault="00C15375" w:rsidP="00C15375">
      <w:pPr>
        <w:rPr>
          <w:rFonts w:cstheme="minorHAnsi"/>
        </w:rPr>
      </w:pPr>
    </w:p>
    <w:p w:rsidR="00C15375" w:rsidRPr="00C15375" w:rsidRDefault="00C15375" w:rsidP="00C15375">
      <w:pPr>
        <w:rPr>
          <w:rFonts w:cstheme="minorHAnsi"/>
        </w:rPr>
      </w:pPr>
      <w:r w:rsidRPr="00C15375">
        <w:rPr>
          <w:rFonts w:cstheme="minorHAnsi"/>
        </w:rPr>
        <w:t>Students should have a good understanding of these steps and processes required to create a categorized image based on the supervised classification method.</w:t>
      </w:r>
    </w:p>
    <w:p w:rsidR="00C15375" w:rsidRPr="00C15375" w:rsidRDefault="00C15375" w:rsidP="00C15375">
      <w:pPr>
        <w:rPr>
          <w:rFonts w:cstheme="minorHAnsi"/>
        </w:rPr>
      </w:pPr>
    </w:p>
    <w:p w:rsidR="00CB6B29" w:rsidRDefault="00C15375" w:rsidP="00C15375">
      <w:pPr>
        <w:rPr>
          <w:rFonts w:cstheme="minorHAnsi"/>
        </w:rPr>
      </w:pPr>
      <w:r w:rsidRPr="00C15375">
        <w:rPr>
          <w:rFonts w:cstheme="minorHAnsi"/>
        </w:rPr>
        <w:t xml:space="preserve">At the end of this lab, the final image classification is ready for an accuracy </w:t>
      </w:r>
      <w:r>
        <w:rPr>
          <w:rFonts w:cstheme="minorHAnsi"/>
        </w:rPr>
        <w:t>assessment</w:t>
      </w:r>
      <w:r w:rsidRPr="00C15375">
        <w:rPr>
          <w:rFonts w:cstheme="minorHAnsi"/>
        </w:rPr>
        <w:t xml:space="preserve">.  </w:t>
      </w:r>
      <w:r>
        <w:rPr>
          <w:rFonts w:cstheme="minorHAnsi"/>
        </w:rPr>
        <w:t xml:space="preserve">The accuracy assessment </w:t>
      </w:r>
      <w:proofErr w:type="gramStart"/>
      <w:r>
        <w:rPr>
          <w:rFonts w:cstheme="minorHAnsi"/>
        </w:rPr>
        <w:t>will be performed</w:t>
      </w:r>
      <w:proofErr w:type="gramEnd"/>
      <w:r>
        <w:rPr>
          <w:rFonts w:cstheme="minorHAnsi"/>
        </w:rPr>
        <w:t xml:space="preserve"> in Lab 7.</w:t>
      </w:r>
    </w:p>
    <w:p w:rsidR="00C15375" w:rsidRPr="006A6C54" w:rsidRDefault="00C15375" w:rsidP="00C15375">
      <w:pPr>
        <w:rPr>
          <w:rFonts w:ascii="Times New Roman" w:hAnsi="Times New Roman"/>
          <w:b/>
          <w:bCs/>
          <w:color w:val="1F497D" w:themeColor="text2"/>
          <w:sz w:val="22"/>
          <w:szCs w:val="22"/>
        </w:rPr>
      </w:pPr>
    </w:p>
    <w:p w:rsidR="00E14756" w:rsidRPr="006A6C54" w:rsidRDefault="0099247D" w:rsidP="00E14756">
      <w:pPr>
        <w:pStyle w:val="NDGTask1"/>
        <w:tabs>
          <w:tab w:val="clear" w:pos="1080"/>
        </w:tabs>
        <w:rPr>
          <w:rFonts w:ascii="Times New Roman" w:hAnsi="Times New Roman"/>
        </w:rPr>
      </w:pPr>
      <w:bookmarkStart w:id="18" w:name="_Toc396162299"/>
      <w:r w:rsidRPr="006A6C54">
        <w:rPr>
          <w:rFonts w:ascii="Times New Roman" w:hAnsi="Times New Roman"/>
        </w:rPr>
        <w:t>6</w:t>
      </w:r>
      <w:r w:rsidR="00E14756" w:rsidRPr="006A6C54">
        <w:rPr>
          <w:rFonts w:ascii="Times New Roman" w:hAnsi="Times New Roman"/>
        </w:rPr>
        <w:tab/>
        <w:t>Discussion Questions</w:t>
      </w:r>
      <w:bookmarkEnd w:id="18"/>
    </w:p>
    <w:p w:rsidR="00F11843" w:rsidRPr="006A6C54" w:rsidRDefault="00F11843" w:rsidP="00F11843">
      <w:pPr>
        <w:pStyle w:val="NDGNormal"/>
        <w:rPr>
          <w:rFonts w:ascii="Times New Roman" w:hAnsi="Times New Roman"/>
        </w:rPr>
      </w:pPr>
    </w:p>
    <w:p w:rsidR="00323C5E" w:rsidRPr="00323C5E" w:rsidRDefault="0063246F" w:rsidP="006547FB">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cstheme="minorHAnsi"/>
        </w:rPr>
        <w:t>Submit your answers to the Task 6 questions.  Include a picture of your classified image.</w:t>
      </w:r>
    </w:p>
    <w:p w:rsidR="00853BCD" w:rsidRPr="0063246F" w:rsidRDefault="0063246F" w:rsidP="006547FB">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cstheme="minorHAnsi"/>
        </w:rPr>
        <w:t>Describe the characteristics that define a ‘high quality’ spectral signature.</w:t>
      </w:r>
    </w:p>
    <w:p w:rsidR="0063246F" w:rsidRPr="001D03BE" w:rsidRDefault="0063246F" w:rsidP="006547FB">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cstheme="minorHAnsi"/>
        </w:rPr>
        <w:t>What is the purpose of performing a recode or reclassification?</w:t>
      </w:r>
    </w:p>
    <w:p w:rsidR="001D03BE" w:rsidRPr="00853BCD" w:rsidRDefault="001D03BE" w:rsidP="006547FB">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cstheme="minorHAnsi"/>
        </w:rPr>
        <w:t xml:space="preserve">In this lab, we digitized the training areas using GRASS GIS.  This </w:t>
      </w:r>
      <w:proofErr w:type="gramStart"/>
      <w:r>
        <w:rPr>
          <w:rFonts w:cstheme="minorHAnsi"/>
        </w:rPr>
        <w:t>can also be done</w:t>
      </w:r>
      <w:proofErr w:type="gramEnd"/>
      <w:r>
        <w:rPr>
          <w:rFonts w:cstheme="minorHAnsi"/>
        </w:rPr>
        <w:t xml:space="preserve"> in QGIS.  List the steps required to digitize the training areas in </w:t>
      </w:r>
      <w:proofErr w:type="gramStart"/>
      <w:r>
        <w:rPr>
          <w:rFonts w:cstheme="minorHAnsi"/>
        </w:rPr>
        <w:t xml:space="preserve">QGIS and how you would import them into your GRASS </w:t>
      </w:r>
      <w:proofErr w:type="spellStart"/>
      <w:r>
        <w:rPr>
          <w:rFonts w:cstheme="minorHAnsi"/>
        </w:rPr>
        <w:t>Mapset</w:t>
      </w:r>
      <w:proofErr w:type="spellEnd"/>
      <w:proofErr w:type="gramEnd"/>
      <w:r>
        <w:rPr>
          <w:rFonts w:cstheme="minorHAnsi"/>
        </w:rPr>
        <w:t>.</w:t>
      </w:r>
    </w:p>
    <w:sectPr w:rsidR="001D03BE" w:rsidRPr="00853BCD" w:rsidSect="00C356D3">
      <w:headerReference w:type="default" r:id="rId45"/>
      <w:footerReference w:type="default" r:id="rId46"/>
      <w:headerReference w:type="first" r:id="rId47"/>
      <w:pgSz w:w="12240" w:h="15840"/>
      <w:pgMar w:top="360" w:right="1800" w:bottom="1080" w:left="1800" w:header="432"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0BD" w:rsidRDefault="00FB10BD" w:rsidP="0064579A">
      <w:r>
        <w:separator/>
      </w:r>
    </w:p>
  </w:endnote>
  <w:endnote w:type="continuationSeparator" w:id="0">
    <w:p w:rsidR="00FB10BD" w:rsidRDefault="00FB10BD" w:rsidP="00645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4AD" w:rsidRDefault="006214AD" w:rsidP="00F73429">
    <w:pPr>
      <w:pStyle w:val="Footer"/>
      <w:rPr>
        <w:szCs w:val="16"/>
      </w:rPr>
    </w:pPr>
  </w:p>
  <w:p w:rsidR="006214AD" w:rsidRPr="0012523D" w:rsidRDefault="006214AD" w:rsidP="00F73429">
    <w:pPr>
      <w:rPr>
        <w:rFonts w:ascii="Calibri" w:hAnsi="Calibri"/>
        <w:sz w:val="16"/>
        <w:szCs w:val="16"/>
      </w:rPr>
    </w:pPr>
    <w:r w:rsidRPr="0012523D">
      <w:rPr>
        <w:rFonts w:ascii="Calibri" w:hAnsi="Calibri"/>
        <w:sz w:val="16"/>
        <w:szCs w:val="16"/>
      </w:rPr>
      <w:fldChar w:fldCharType="begin"/>
    </w:r>
    <w:r w:rsidRPr="0012523D">
      <w:rPr>
        <w:rFonts w:ascii="Calibri" w:hAnsi="Calibri"/>
        <w:sz w:val="16"/>
        <w:szCs w:val="16"/>
      </w:rPr>
      <w:instrText xml:space="preserve"> DATE \@ "M/d/yyyy" </w:instrText>
    </w:r>
    <w:r w:rsidRPr="0012523D">
      <w:rPr>
        <w:rFonts w:ascii="Calibri" w:hAnsi="Calibri"/>
        <w:sz w:val="16"/>
        <w:szCs w:val="16"/>
      </w:rPr>
      <w:fldChar w:fldCharType="separate"/>
    </w:r>
    <w:r w:rsidR="002F36ED">
      <w:rPr>
        <w:rFonts w:ascii="Calibri" w:hAnsi="Calibri"/>
        <w:noProof/>
        <w:sz w:val="16"/>
        <w:szCs w:val="16"/>
      </w:rPr>
      <w:t>8/19/2014</w:t>
    </w:r>
    <w:r w:rsidRPr="0012523D">
      <w:rPr>
        <w:rFonts w:ascii="Calibri" w:hAnsi="Calibri"/>
        <w:sz w:val="16"/>
        <w:szCs w:val="16"/>
      </w:rPr>
      <w:fldChar w:fldCharType="end"/>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12523D">
      <w:rPr>
        <w:rFonts w:ascii="Calibri" w:hAnsi="Calibri"/>
        <w:sz w:val="16"/>
        <w:szCs w:val="16"/>
      </w:rPr>
      <w:t xml:space="preserve">Page </w:t>
    </w:r>
    <w:r w:rsidRPr="0012523D">
      <w:rPr>
        <w:rFonts w:ascii="Calibri" w:hAnsi="Calibri"/>
        <w:sz w:val="16"/>
        <w:szCs w:val="16"/>
      </w:rPr>
      <w:fldChar w:fldCharType="begin"/>
    </w:r>
    <w:r w:rsidRPr="0012523D">
      <w:rPr>
        <w:rFonts w:ascii="Calibri" w:hAnsi="Calibri"/>
        <w:sz w:val="16"/>
        <w:szCs w:val="16"/>
      </w:rPr>
      <w:instrText xml:space="preserve"> PAGE </w:instrText>
    </w:r>
    <w:r w:rsidRPr="0012523D">
      <w:rPr>
        <w:rFonts w:ascii="Calibri" w:hAnsi="Calibri"/>
        <w:sz w:val="16"/>
        <w:szCs w:val="16"/>
      </w:rPr>
      <w:fldChar w:fldCharType="separate"/>
    </w:r>
    <w:r w:rsidR="002F36ED">
      <w:rPr>
        <w:rFonts w:ascii="Calibri" w:hAnsi="Calibri"/>
        <w:noProof/>
        <w:sz w:val="16"/>
        <w:szCs w:val="16"/>
      </w:rPr>
      <w:t>25</w:t>
    </w:r>
    <w:r w:rsidRPr="0012523D">
      <w:rPr>
        <w:rFonts w:ascii="Calibri" w:hAnsi="Calibri"/>
        <w:sz w:val="16"/>
        <w:szCs w:val="16"/>
      </w:rPr>
      <w:fldChar w:fldCharType="end"/>
    </w:r>
    <w:r w:rsidRPr="0012523D">
      <w:rPr>
        <w:rFonts w:ascii="Calibri" w:hAnsi="Calibri"/>
        <w:sz w:val="16"/>
        <w:szCs w:val="16"/>
      </w:rPr>
      <w:t xml:space="preserve"> of </w:t>
    </w:r>
    <w:r w:rsidRPr="0012523D">
      <w:rPr>
        <w:rFonts w:ascii="Calibri" w:hAnsi="Calibri"/>
        <w:sz w:val="16"/>
        <w:szCs w:val="16"/>
      </w:rPr>
      <w:fldChar w:fldCharType="begin"/>
    </w:r>
    <w:r w:rsidRPr="0012523D">
      <w:rPr>
        <w:rFonts w:ascii="Calibri" w:hAnsi="Calibri"/>
        <w:sz w:val="16"/>
        <w:szCs w:val="16"/>
      </w:rPr>
      <w:instrText xml:space="preserve"> NUMPAGES </w:instrText>
    </w:r>
    <w:r w:rsidRPr="0012523D">
      <w:rPr>
        <w:rFonts w:ascii="Calibri" w:hAnsi="Calibri"/>
        <w:sz w:val="16"/>
        <w:szCs w:val="16"/>
      </w:rPr>
      <w:fldChar w:fldCharType="separate"/>
    </w:r>
    <w:r w:rsidR="002F36ED">
      <w:rPr>
        <w:rFonts w:ascii="Calibri" w:hAnsi="Calibri"/>
        <w:noProof/>
        <w:sz w:val="16"/>
        <w:szCs w:val="16"/>
      </w:rPr>
      <w:t>25</w:t>
    </w:r>
    <w:r w:rsidRPr="0012523D">
      <w:rPr>
        <w:rFonts w:ascii="Calibri" w:hAnsi="Calibri"/>
        <w:sz w:val="16"/>
        <w:szCs w:val="16"/>
      </w:rPr>
      <w:fldChar w:fldCharType="end"/>
    </w:r>
  </w:p>
  <w:p w:rsidR="006214AD" w:rsidRPr="00F73429" w:rsidRDefault="006214AD" w:rsidP="00F73429">
    <w:pPr>
      <w:pStyle w:val="Footer"/>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0BD" w:rsidRDefault="00FB10BD" w:rsidP="0064579A">
      <w:r>
        <w:separator/>
      </w:r>
    </w:p>
  </w:footnote>
  <w:footnote w:type="continuationSeparator" w:id="0">
    <w:p w:rsidR="00FB10BD" w:rsidRDefault="00FB10BD" w:rsidP="006457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4AD" w:rsidRDefault="006214AD" w:rsidP="00A86A16">
    <w:pPr>
      <w:pStyle w:val="Header"/>
      <w:rPr>
        <w:rFonts w:asciiTheme="minorHAnsi" w:hAnsiTheme="minorHAnsi"/>
        <w:sz w:val="16"/>
        <w:szCs w:val="16"/>
        <w:lang w:val="es-ES"/>
      </w:rPr>
    </w:pPr>
    <w:r>
      <w:rPr>
        <w:rFonts w:asciiTheme="minorHAnsi" w:hAnsiTheme="minorHAnsi"/>
        <w:sz w:val="16"/>
        <w:szCs w:val="16"/>
        <w:lang w:val="es-ES"/>
      </w:rPr>
      <w:tab/>
    </w:r>
    <w:r>
      <w:rPr>
        <w:rFonts w:asciiTheme="minorHAnsi" w:hAnsiTheme="minorHAnsi"/>
        <w:sz w:val="16"/>
        <w:szCs w:val="16"/>
        <w:lang w:val="es-ES"/>
      </w:rPr>
      <w:tab/>
    </w:r>
  </w:p>
  <w:p w:rsidR="006214AD" w:rsidRPr="005F50FE" w:rsidRDefault="006214AD" w:rsidP="00A86A16">
    <w:pPr>
      <w:pStyle w:val="Header"/>
      <w:rPr>
        <w:rFonts w:asciiTheme="minorHAnsi" w:hAnsiTheme="minorHAnsi"/>
        <w:sz w:val="16"/>
        <w:szCs w:val="16"/>
        <w:lang w:val="es-ES"/>
      </w:rPr>
    </w:pPr>
    <w:proofErr w:type="spellStart"/>
    <w:r>
      <w:rPr>
        <w:rFonts w:asciiTheme="minorHAnsi" w:hAnsiTheme="minorHAnsi"/>
        <w:sz w:val="16"/>
        <w:szCs w:val="16"/>
        <w:lang w:val="es-ES"/>
      </w:rPr>
      <w:t>Lab</w:t>
    </w:r>
    <w:proofErr w:type="spellEnd"/>
    <w:r>
      <w:rPr>
        <w:rFonts w:asciiTheme="minorHAnsi" w:hAnsiTheme="minorHAnsi"/>
        <w:sz w:val="16"/>
        <w:szCs w:val="16"/>
        <w:lang w:val="es-ES"/>
      </w:rPr>
      <w:t xml:space="preserve"> 6</w:t>
    </w:r>
    <w:proofErr w:type="gramStart"/>
    <w:r w:rsidRPr="006E3E20">
      <w:rPr>
        <w:rFonts w:asciiTheme="minorHAnsi" w:hAnsiTheme="minorHAnsi"/>
        <w:sz w:val="16"/>
        <w:szCs w:val="16"/>
        <w:lang w:val="es-ES"/>
      </w:rPr>
      <w:t>:</w:t>
    </w:r>
    <w:r>
      <w:rPr>
        <w:rFonts w:asciiTheme="minorHAnsi" w:hAnsiTheme="minorHAnsi"/>
        <w:sz w:val="16"/>
        <w:szCs w:val="16"/>
        <w:lang w:val="es-ES"/>
      </w:rPr>
      <w:t>Supervised</w:t>
    </w:r>
    <w:proofErr w:type="gramEnd"/>
    <w:r>
      <w:rPr>
        <w:rFonts w:asciiTheme="minorHAnsi" w:hAnsiTheme="minorHAnsi"/>
        <w:sz w:val="16"/>
        <w:szCs w:val="16"/>
        <w:lang w:val="es-ES"/>
      </w:rPr>
      <w:t xml:space="preserve"> </w:t>
    </w:r>
    <w:proofErr w:type="spellStart"/>
    <w:r>
      <w:rPr>
        <w:rFonts w:asciiTheme="minorHAnsi" w:hAnsiTheme="minorHAnsi"/>
        <w:sz w:val="16"/>
        <w:szCs w:val="16"/>
        <w:lang w:val="es-ES"/>
      </w:rPr>
      <w:t>Classification</w:t>
    </w:r>
    <w:proofErr w:type="spellEnd"/>
    <w:r>
      <w:rPr>
        <w:rFonts w:asciiTheme="minorHAnsi" w:hAnsiTheme="minorHAnsi"/>
        <w:sz w:val="16"/>
        <w:szCs w:val="16"/>
        <w:lang w:val="es-ES"/>
      </w:rPr>
      <w:tab/>
    </w:r>
    <w:r>
      <w:rPr>
        <w:rFonts w:asciiTheme="minorHAnsi" w:hAnsiTheme="minorHAnsi"/>
        <w:sz w:val="16"/>
        <w:szCs w:val="16"/>
        <w:lang w:val="es-E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4AD" w:rsidRDefault="006214AD" w:rsidP="00F701D3">
    <w:pPr>
      <w:pStyle w:val="Header"/>
      <w:rPr>
        <w:sz w:val="20"/>
        <w:szCs w:val="20"/>
      </w:rPr>
    </w:pPr>
  </w:p>
  <w:p w:rsidR="006214AD" w:rsidRDefault="006214AD" w:rsidP="00F701D3">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2ACB"/>
    <w:multiLevelType w:val="hybridMultilevel"/>
    <w:tmpl w:val="DE5AA2EC"/>
    <w:lvl w:ilvl="0" w:tplc="2F3CA08E">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32163"/>
    <w:multiLevelType w:val="hybridMultilevel"/>
    <w:tmpl w:val="35869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D3905"/>
    <w:multiLevelType w:val="hybridMultilevel"/>
    <w:tmpl w:val="83304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8E10B9"/>
    <w:multiLevelType w:val="hybridMultilevel"/>
    <w:tmpl w:val="E6D041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57E5F"/>
    <w:multiLevelType w:val="hybridMultilevel"/>
    <w:tmpl w:val="ADB2FD7A"/>
    <w:lvl w:ilvl="0" w:tplc="2F3CA08E">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C071BC"/>
    <w:multiLevelType w:val="hybridMultilevel"/>
    <w:tmpl w:val="F4A291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C83D6F"/>
    <w:multiLevelType w:val="hybridMultilevel"/>
    <w:tmpl w:val="00FAB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52A5E"/>
    <w:multiLevelType w:val="hybridMultilevel"/>
    <w:tmpl w:val="0688E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47217"/>
    <w:multiLevelType w:val="hybridMultilevel"/>
    <w:tmpl w:val="44061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21A6A"/>
    <w:multiLevelType w:val="hybridMultilevel"/>
    <w:tmpl w:val="E6D041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AE11BC"/>
    <w:multiLevelType w:val="hybridMultilevel"/>
    <w:tmpl w:val="1310B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B94A81"/>
    <w:multiLevelType w:val="hybridMultilevel"/>
    <w:tmpl w:val="6C14D81C"/>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342663F9"/>
    <w:multiLevelType w:val="hybridMultilevel"/>
    <w:tmpl w:val="EA1AA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0820B5"/>
    <w:multiLevelType w:val="hybridMultilevel"/>
    <w:tmpl w:val="E0B6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29742B"/>
    <w:multiLevelType w:val="hybridMultilevel"/>
    <w:tmpl w:val="C10EB106"/>
    <w:lvl w:ilvl="0" w:tplc="2F3CA08E">
      <w:start w:val="1"/>
      <w:numFmt w:val="lowerLetter"/>
      <w:lvlText w:val="%1."/>
      <w:lvlJc w:val="left"/>
      <w:pPr>
        <w:ind w:left="360" w:hanging="360"/>
      </w:pPr>
      <w:rPr>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6">
    <w:nsid w:val="36C90D59"/>
    <w:multiLevelType w:val="hybridMultilevel"/>
    <w:tmpl w:val="6DC4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9E4355"/>
    <w:multiLevelType w:val="hybridMultilevel"/>
    <w:tmpl w:val="A230B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9A5590"/>
    <w:multiLevelType w:val="hybridMultilevel"/>
    <w:tmpl w:val="AE22C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081A77"/>
    <w:multiLevelType w:val="hybridMultilevel"/>
    <w:tmpl w:val="E408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2A269E"/>
    <w:multiLevelType w:val="hybridMultilevel"/>
    <w:tmpl w:val="62C21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6D5E9A"/>
    <w:multiLevelType w:val="hybridMultilevel"/>
    <w:tmpl w:val="28F82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266AE3"/>
    <w:multiLevelType w:val="hybridMultilevel"/>
    <w:tmpl w:val="B3067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A7679E"/>
    <w:multiLevelType w:val="multilevel"/>
    <w:tmpl w:val="832A5B7A"/>
    <w:lvl w:ilvl="0">
      <w:start w:val="1"/>
      <w:numFmt w:val="decimal"/>
      <w:pStyle w:val="NDGHeading1"/>
      <w:lvlText w:val="%1"/>
      <w:lvlJc w:val="left"/>
      <w:pPr>
        <w:tabs>
          <w:tab w:val="num" w:pos="1080"/>
        </w:tabs>
        <w:ind w:left="792" w:hanging="792"/>
      </w:pPr>
      <w:rPr>
        <w:rFonts w:ascii="Arial" w:hAnsi="Arial" w:hint="default"/>
        <w:b/>
        <w:i w:val="0"/>
        <w:color w:val="1F497D" w:themeColor="text2"/>
        <w:sz w:val="24"/>
        <w:szCs w:val="24"/>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lvlText w:val="%4.1.1.1"/>
      <w:lvlJc w:val="left"/>
      <w:pPr>
        <w:tabs>
          <w:tab w:val="num" w:pos="1080"/>
        </w:tabs>
        <w:ind w:left="792" w:hanging="792"/>
      </w:pPr>
      <w:rPr>
        <w:rFonts w:hint="default"/>
      </w:rPr>
    </w:lvl>
    <w:lvl w:ilvl="4">
      <w:start w:val="1"/>
      <w:numFmt w:val="decimal"/>
      <w:lvlText w:val="%1.%2.%3.%4.%5"/>
      <w:lvlJc w:val="left"/>
      <w:pPr>
        <w:tabs>
          <w:tab w:val="num" w:pos="1080"/>
        </w:tabs>
        <w:ind w:left="792" w:hanging="792"/>
      </w:pPr>
      <w:rPr>
        <w:rFonts w:hint="default"/>
      </w:rPr>
    </w:lvl>
    <w:lvl w:ilvl="5">
      <w:start w:val="1"/>
      <w:numFmt w:val="upperLetter"/>
      <w:lvlRestart w:val="0"/>
      <w:lvlText w:val="%6"/>
      <w:lvlJc w:val="left"/>
      <w:pPr>
        <w:tabs>
          <w:tab w:val="num" w:pos="1080"/>
        </w:tabs>
        <w:ind w:left="792" w:hanging="792"/>
      </w:pPr>
      <w:rPr>
        <w:rFonts w:hint="default"/>
      </w:rPr>
    </w:lvl>
    <w:lvl w:ilvl="6">
      <w:start w:val="1"/>
      <w:numFmt w:val="decimal"/>
      <w:lvlText w:val="%1.%2.%3.%4.%5.%6.%7"/>
      <w:lvlJc w:val="left"/>
      <w:pPr>
        <w:tabs>
          <w:tab w:val="num" w:pos="1080"/>
        </w:tabs>
        <w:ind w:left="792" w:hanging="792"/>
      </w:pPr>
      <w:rPr>
        <w:rFonts w:hint="default"/>
      </w:rPr>
    </w:lvl>
    <w:lvl w:ilvl="7">
      <w:start w:val="1"/>
      <w:numFmt w:val="decimal"/>
      <w:lvlText w:val="%1.%2.%3.%4.%5.%6.%7.%8"/>
      <w:lvlJc w:val="left"/>
      <w:pPr>
        <w:tabs>
          <w:tab w:val="num" w:pos="1080"/>
        </w:tabs>
        <w:ind w:left="792" w:hanging="792"/>
      </w:pPr>
      <w:rPr>
        <w:rFonts w:hint="default"/>
      </w:rPr>
    </w:lvl>
    <w:lvl w:ilvl="8">
      <w:start w:val="1"/>
      <w:numFmt w:val="decimal"/>
      <w:lvlText w:val="%1.%2.%3.%4.%5.%6.%7.%8.%9"/>
      <w:lvlJc w:val="left"/>
      <w:pPr>
        <w:tabs>
          <w:tab w:val="num" w:pos="1080"/>
        </w:tabs>
        <w:ind w:left="792" w:hanging="792"/>
      </w:pPr>
      <w:rPr>
        <w:rFonts w:hint="default"/>
      </w:rPr>
    </w:lvl>
  </w:abstractNum>
  <w:abstractNum w:abstractNumId="24">
    <w:nsid w:val="57C556C3"/>
    <w:multiLevelType w:val="multilevel"/>
    <w:tmpl w:val="961AF88C"/>
    <w:lvl w:ilvl="0">
      <w:start w:val="1"/>
      <w:numFmt w:val="decimal"/>
      <w:lvlText w:val="Task %1"/>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NDGTask2"/>
      <w:lvlText w:val="Task %1.%2"/>
      <w:lvlJc w:val="left"/>
      <w:pPr>
        <w:ind w:left="1440" w:hanging="360"/>
      </w:pPr>
      <w:rPr>
        <w:rFonts w:ascii="Arial" w:hAnsi="Arial" w:hint="default"/>
        <w:b/>
        <w:i w:val="0"/>
        <w:color w:val="1F497D" w:themeColor="text2"/>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DBE0341"/>
    <w:multiLevelType w:val="hybridMultilevel"/>
    <w:tmpl w:val="D890AC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663954"/>
    <w:multiLevelType w:val="hybridMultilevel"/>
    <w:tmpl w:val="37EA65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777B65"/>
    <w:multiLevelType w:val="hybridMultilevel"/>
    <w:tmpl w:val="6E10EE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C209C3"/>
    <w:multiLevelType w:val="hybridMultilevel"/>
    <w:tmpl w:val="43B04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90402A"/>
    <w:multiLevelType w:val="hybridMultilevel"/>
    <w:tmpl w:val="A4106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5C6FB0"/>
    <w:multiLevelType w:val="hybridMultilevel"/>
    <w:tmpl w:val="17765560"/>
    <w:lvl w:ilvl="0" w:tplc="2F3CA08E">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044A5C"/>
    <w:multiLevelType w:val="hybridMultilevel"/>
    <w:tmpl w:val="CC4AF13C"/>
    <w:lvl w:ilvl="0" w:tplc="CE4CCB34">
      <w:start w:val="1"/>
      <w:numFmt w:val="decimal"/>
      <w:lvlText w:val="%1."/>
      <w:lvlJc w:val="left"/>
      <w:pPr>
        <w:ind w:left="720" w:hanging="360"/>
      </w:pPr>
      <w:rPr>
        <w:b w:val="0"/>
      </w:rPr>
    </w:lvl>
    <w:lvl w:ilvl="1" w:tplc="2F3CA08E">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3F48A3"/>
    <w:multiLevelType w:val="hybridMultilevel"/>
    <w:tmpl w:val="B4E67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615251"/>
    <w:multiLevelType w:val="hybridMultilevel"/>
    <w:tmpl w:val="5726A70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nsid w:val="7ED61CC9"/>
    <w:multiLevelType w:val="hybridMultilevel"/>
    <w:tmpl w:val="21788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C75895"/>
    <w:multiLevelType w:val="hybridMultilevel"/>
    <w:tmpl w:val="4A62F3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4"/>
    <w:lvlOverride w:ilvl="0">
      <w:lvl w:ilvl="0">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start w:val="1"/>
        <w:numFmt w:val="decimal"/>
        <w:pStyle w:val="NDGTask2"/>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
    <w:abstractNumId w:val="24"/>
    <w:lvlOverride w:ilvl="0">
      <w:lvl w:ilvl="0">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start w:val="1"/>
        <w:numFmt w:val="decimal"/>
        <w:pStyle w:val="NDGTask2"/>
        <w:lvlText w:val="Task %1.%2"/>
        <w:lvlJc w:val="left"/>
        <w:pPr>
          <w:tabs>
            <w:tab w:val="num" w:pos="1080"/>
          </w:tabs>
          <w:ind w:left="1440" w:hanging="1440"/>
        </w:pPr>
        <w:rPr>
          <w:rFonts w:ascii="Arial" w:hAnsi="Arial" w:hint="default"/>
          <w:b/>
          <w:i w:val="0"/>
          <w:color w:val="1F497D" w:themeColor="text2"/>
          <w:sz w:val="24"/>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2"/>
  </w:num>
  <w:num w:numId="5">
    <w:abstractNumId w:val="12"/>
  </w:num>
  <w:num w:numId="6">
    <w:abstractNumId w:val="28"/>
  </w:num>
  <w:num w:numId="7">
    <w:abstractNumId w:val="18"/>
  </w:num>
  <w:num w:numId="8">
    <w:abstractNumId w:val="17"/>
  </w:num>
  <w:num w:numId="9">
    <w:abstractNumId w:val="7"/>
  </w:num>
  <w:num w:numId="10">
    <w:abstractNumId w:val="9"/>
  </w:num>
  <w:num w:numId="11">
    <w:abstractNumId w:val="14"/>
  </w:num>
  <w:num w:numId="12">
    <w:abstractNumId w:val="4"/>
  </w:num>
  <w:num w:numId="13">
    <w:abstractNumId w:val="25"/>
  </w:num>
  <w:num w:numId="14">
    <w:abstractNumId w:val="35"/>
  </w:num>
  <w:num w:numId="15">
    <w:abstractNumId w:val="29"/>
  </w:num>
  <w:num w:numId="16">
    <w:abstractNumId w:val="13"/>
  </w:num>
  <w:num w:numId="17">
    <w:abstractNumId w:val="1"/>
  </w:num>
  <w:num w:numId="18">
    <w:abstractNumId w:val="34"/>
  </w:num>
  <w:num w:numId="19">
    <w:abstractNumId w:val="16"/>
  </w:num>
  <w:num w:numId="20">
    <w:abstractNumId w:val="21"/>
  </w:num>
  <w:num w:numId="21">
    <w:abstractNumId w:val="26"/>
  </w:num>
  <w:num w:numId="22">
    <w:abstractNumId w:val="19"/>
  </w:num>
  <w:num w:numId="23">
    <w:abstractNumId w:val="32"/>
  </w:num>
  <w:num w:numId="24">
    <w:abstractNumId w:val="3"/>
  </w:num>
  <w:num w:numId="25">
    <w:abstractNumId w:val="22"/>
  </w:num>
  <w:num w:numId="26">
    <w:abstractNumId w:val="8"/>
  </w:num>
  <w:num w:numId="27">
    <w:abstractNumId w:val="11"/>
  </w:num>
  <w:num w:numId="28">
    <w:abstractNumId w:val="27"/>
  </w:num>
  <w:num w:numId="29">
    <w:abstractNumId w:val="20"/>
  </w:num>
  <w:num w:numId="30">
    <w:abstractNumId w:val="6"/>
  </w:num>
  <w:num w:numId="31">
    <w:abstractNumId w:val="31"/>
  </w:num>
  <w:num w:numId="32">
    <w:abstractNumId w:val="33"/>
  </w:num>
  <w:num w:numId="33">
    <w:abstractNumId w:val="15"/>
  </w:num>
  <w:num w:numId="34">
    <w:abstractNumId w:val="5"/>
  </w:num>
  <w:num w:numId="35">
    <w:abstractNumId w:val="30"/>
  </w:num>
  <w:num w:numId="36">
    <w:abstractNumId w:val="0"/>
  </w:num>
  <w:num w:numId="3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activeWritingStyle w:appName="MSWord" w:lang="es-E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265"/>
    <w:rsid w:val="0000248C"/>
    <w:rsid w:val="00004216"/>
    <w:rsid w:val="00004E98"/>
    <w:rsid w:val="00004F2F"/>
    <w:rsid w:val="000057D4"/>
    <w:rsid w:val="00007FBA"/>
    <w:rsid w:val="000110ED"/>
    <w:rsid w:val="00013CB3"/>
    <w:rsid w:val="00016EC9"/>
    <w:rsid w:val="00020E83"/>
    <w:rsid w:val="00021297"/>
    <w:rsid w:val="00021E75"/>
    <w:rsid w:val="00022413"/>
    <w:rsid w:val="000234AF"/>
    <w:rsid w:val="00023736"/>
    <w:rsid w:val="00025E7A"/>
    <w:rsid w:val="00027E91"/>
    <w:rsid w:val="000301E5"/>
    <w:rsid w:val="00030582"/>
    <w:rsid w:val="0003388C"/>
    <w:rsid w:val="00033ADD"/>
    <w:rsid w:val="00033B00"/>
    <w:rsid w:val="000350A9"/>
    <w:rsid w:val="00035935"/>
    <w:rsid w:val="000361D7"/>
    <w:rsid w:val="00036DE4"/>
    <w:rsid w:val="00036F68"/>
    <w:rsid w:val="00037518"/>
    <w:rsid w:val="00037CFD"/>
    <w:rsid w:val="00040AF5"/>
    <w:rsid w:val="00040FEC"/>
    <w:rsid w:val="0004137D"/>
    <w:rsid w:val="0004146E"/>
    <w:rsid w:val="00043269"/>
    <w:rsid w:val="00044085"/>
    <w:rsid w:val="00044AB1"/>
    <w:rsid w:val="00045C63"/>
    <w:rsid w:val="00047020"/>
    <w:rsid w:val="00050CBA"/>
    <w:rsid w:val="00051620"/>
    <w:rsid w:val="0005187E"/>
    <w:rsid w:val="00052B87"/>
    <w:rsid w:val="00053F39"/>
    <w:rsid w:val="000548C2"/>
    <w:rsid w:val="00056E6D"/>
    <w:rsid w:val="000573DD"/>
    <w:rsid w:val="00057E44"/>
    <w:rsid w:val="00057F69"/>
    <w:rsid w:val="000602BB"/>
    <w:rsid w:val="00060AA8"/>
    <w:rsid w:val="00061830"/>
    <w:rsid w:val="00061C2C"/>
    <w:rsid w:val="00062EC3"/>
    <w:rsid w:val="000637DE"/>
    <w:rsid w:val="00064243"/>
    <w:rsid w:val="0006565C"/>
    <w:rsid w:val="00067A7E"/>
    <w:rsid w:val="0007222A"/>
    <w:rsid w:val="00072B4E"/>
    <w:rsid w:val="00075AE3"/>
    <w:rsid w:val="00075C11"/>
    <w:rsid w:val="000760B1"/>
    <w:rsid w:val="0008073E"/>
    <w:rsid w:val="000817C7"/>
    <w:rsid w:val="000825CE"/>
    <w:rsid w:val="000827ED"/>
    <w:rsid w:val="00082CEA"/>
    <w:rsid w:val="000831F9"/>
    <w:rsid w:val="000837EC"/>
    <w:rsid w:val="00083D47"/>
    <w:rsid w:val="00085429"/>
    <w:rsid w:val="00090EE8"/>
    <w:rsid w:val="000922AB"/>
    <w:rsid w:val="00092A8F"/>
    <w:rsid w:val="00092C6B"/>
    <w:rsid w:val="00093E33"/>
    <w:rsid w:val="00094A36"/>
    <w:rsid w:val="00095B0D"/>
    <w:rsid w:val="00096697"/>
    <w:rsid w:val="0009692C"/>
    <w:rsid w:val="00096933"/>
    <w:rsid w:val="00097CB4"/>
    <w:rsid w:val="000A0816"/>
    <w:rsid w:val="000A1356"/>
    <w:rsid w:val="000A574C"/>
    <w:rsid w:val="000A7BFE"/>
    <w:rsid w:val="000B1DAC"/>
    <w:rsid w:val="000B2192"/>
    <w:rsid w:val="000B24F6"/>
    <w:rsid w:val="000B2808"/>
    <w:rsid w:val="000B2F2E"/>
    <w:rsid w:val="000B32C3"/>
    <w:rsid w:val="000B36EB"/>
    <w:rsid w:val="000B5A50"/>
    <w:rsid w:val="000B6E83"/>
    <w:rsid w:val="000B6EE6"/>
    <w:rsid w:val="000C04C7"/>
    <w:rsid w:val="000C13DF"/>
    <w:rsid w:val="000C161B"/>
    <w:rsid w:val="000C299B"/>
    <w:rsid w:val="000C3718"/>
    <w:rsid w:val="000C4C7A"/>
    <w:rsid w:val="000C4D80"/>
    <w:rsid w:val="000C577F"/>
    <w:rsid w:val="000C615E"/>
    <w:rsid w:val="000C7C31"/>
    <w:rsid w:val="000D208B"/>
    <w:rsid w:val="000D2F0B"/>
    <w:rsid w:val="000D2FE0"/>
    <w:rsid w:val="000D44C2"/>
    <w:rsid w:val="000D673A"/>
    <w:rsid w:val="000D6B69"/>
    <w:rsid w:val="000D6EF8"/>
    <w:rsid w:val="000E09D8"/>
    <w:rsid w:val="000E2170"/>
    <w:rsid w:val="000E3B5A"/>
    <w:rsid w:val="000E3FAF"/>
    <w:rsid w:val="000E4EE3"/>
    <w:rsid w:val="000E5DA2"/>
    <w:rsid w:val="000E7702"/>
    <w:rsid w:val="000F0440"/>
    <w:rsid w:val="000F19B0"/>
    <w:rsid w:val="000F1BA0"/>
    <w:rsid w:val="000F1F0A"/>
    <w:rsid w:val="000F3445"/>
    <w:rsid w:val="000F3C29"/>
    <w:rsid w:val="000F41A1"/>
    <w:rsid w:val="000F47BF"/>
    <w:rsid w:val="000F4934"/>
    <w:rsid w:val="000F5DED"/>
    <w:rsid w:val="000F60F2"/>
    <w:rsid w:val="000F7B0A"/>
    <w:rsid w:val="000F7BBA"/>
    <w:rsid w:val="001003CF"/>
    <w:rsid w:val="00102D9F"/>
    <w:rsid w:val="00104FE9"/>
    <w:rsid w:val="001053C1"/>
    <w:rsid w:val="001063EB"/>
    <w:rsid w:val="00106C6D"/>
    <w:rsid w:val="00106F23"/>
    <w:rsid w:val="001078B6"/>
    <w:rsid w:val="00107962"/>
    <w:rsid w:val="00110364"/>
    <w:rsid w:val="001125D6"/>
    <w:rsid w:val="0011294D"/>
    <w:rsid w:val="001148DC"/>
    <w:rsid w:val="001159A2"/>
    <w:rsid w:val="00116E9D"/>
    <w:rsid w:val="0011775E"/>
    <w:rsid w:val="0012013B"/>
    <w:rsid w:val="00120D0D"/>
    <w:rsid w:val="00121C10"/>
    <w:rsid w:val="0012241E"/>
    <w:rsid w:val="00124109"/>
    <w:rsid w:val="001243C8"/>
    <w:rsid w:val="00124568"/>
    <w:rsid w:val="00124DDD"/>
    <w:rsid w:val="0012523D"/>
    <w:rsid w:val="00125C04"/>
    <w:rsid w:val="00126C5E"/>
    <w:rsid w:val="00127035"/>
    <w:rsid w:val="0013237A"/>
    <w:rsid w:val="00133443"/>
    <w:rsid w:val="00133E45"/>
    <w:rsid w:val="0013428E"/>
    <w:rsid w:val="00134372"/>
    <w:rsid w:val="00134CE0"/>
    <w:rsid w:val="0013507E"/>
    <w:rsid w:val="00136C92"/>
    <w:rsid w:val="001415FA"/>
    <w:rsid w:val="0014282C"/>
    <w:rsid w:val="00142A0B"/>
    <w:rsid w:val="001430CD"/>
    <w:rsid w:val="001432A4"/>
    <w:rsid w:val="00144338"/>
    <w:rsid w:val="00144EBE"/>
    <w:rsid w:val="00144FB9"/>
    <w:rsid w:val="001456CB"/>
    <w:rsid w:val="00145A77"/>
    <w:rsid w:val="00145F55"/>
    <w:rsid w:val="001473B4"/>
    <w:rsid w:val="00147E4F"/>
    <w:rsid w:val="00150435"/>
    <w:rsid w:val="00150BAC"/>
    <w:rsid w:val="001517E6"/>
    <w:rsid w:val="00153690"/>
    <w:rsid w:val="0015395C"/>
    <w:rsid w:val="00154AE0"/>
    <w:rsid w:val="00160263"/>
    <w:rsid w:val="001611F4"/>
    <w:rsid w:val="0016255F"/>
    <w:rsid w:val="001630C9"/>
    <w:rsid w:val="001636E8"/>
    <w:rsid w:val="00163851"/>
    <w:rsid w:val="00163E83"/>
    <w:rsid w:val="00164C02"/>
    <w:rsid w:val="001660FD"/>
    <w:rsid w:val="00166FEF"/>
    <w:rsid w:val="00170989"/>
    <w:rsid w:val="00170DA2"/>
    <w:rsid w:val="0017101D"/>
    <w:rsid w:val="0017125C"/>
    <w:rsid w:val="00171DE9"/>
    <w:rsid w:val="0017207A"/>
    <w:rsid w:val="0017267E"/>
    <w:rsid w:val="00172ADF"/>
    <w:rsid w:val="00176E1E"/>
    <w:rsid w:val="00177A0E"/>
    <w:rsid w:val="001847BA"/>
    <w:rsid w:val="00184929"/>
    <w:rsid w:val="001865E3"/>
    <w:rsid w:val="0018666D"/>
    <w:rsid w:val="00190203"/>
    <w:rsid w:val="0019043E"/>
    <w:rsid w:val="00190813"/>
    <w:rsid w:val="00190871"/>
    <w:rsid w:val="00193298"/>
    <w:rsid w:val="00193457"/>
    <w:rsid w:val="001948C8"/>
    <w:rsid w:val="00194DA4"/>
    <w:rsid w:val="00195C97"/>
    <w:rsid w:val="00196C70"/>
    <w:rsid w:val="0019789A"/>
    <w:rsid w:val="001A051F"/>
    <w:rsid w:val="001A1491"/>
    <w:rsid w:val="001A3BA8"/>
    <w:rsid w:val="001A3E6B"/>
    <w:rsid w:val="001A46C6"/>
    <w:rsid w:val="001A52CE"/>
    <w:rsid w:val="001A6AFD"/>
    <w:rsid w:val="001A6C0A"/>
    <w:rsid w:val="001A79A7"/>
    <w:rsid w:val="001B2160"/>
    <w:rsid w:val="001B2D42"/>
    <w:rsid w:val="001B4670"/>
    <w:rsid w:val="001C0C8D"/>
    <w:rsid w:val="001C3CC0"/>
    <w:rsid w:val="001C5336"/>
    <w:rsid w:val="001C5B2A"/>
    <w:rsid w:val="001C647B"/>
    <w:rsid w:val="001C66C5"/>
    <w:rsid w:val="001D03BE"/>
    <w:rsid w:val="001D1821"/>
    <w:rsid w:val="001D3063"/>
    <w:rsid w:val="001D5435"/>
    <w:rsid w:val="001D5FD8"/>
    <w:rsid w:val="001D6396"/>
    <w:rsid w:val="001D7155"/>
    <w:rsid w:val="001E0779"/>
    <w:rsid w:val="001E17EE"/>
    <w:rsid w:val="001E3220"/>
    <w:rsid w:val="001E3BDD"/>
    <w:rsid w:val="001E5579"/>
    <w:rsid w:val="001E7B16"/>
    <w:rsid w:val="001F009D"/>
    <w:rsid w:val="001F01E0"/>
    <w:rsid w:val="001F0276"/>
    <w:rsid w:val="001F1045"/>
    <w:rsid w:val="001F1AA4"/>
    <w:rsid w:val="001F29AD"/>
    <w:rsid w:val="001F3A45"/>
    <w:rsid w:val="001F3DE3"/>
    <w:rsid w:val="001F44E1"/>
    <w:rsid w:val="001F4913"/>
    <w:rsid w:val="001F5FC1"/>
    <w:rsid w:val="001F6DD3"/>
    <w:rsid w:val="001F6F4B"/>
    <w:rsid w:val="00200493"/>
    <w:rsid w:val="00204397"/>
    <w:rsid w:val="00205CEA"/>
    <w:rsid w:val="00206C0A"/>
    <w:rsid w:val="00207116"/>
    <w:rsid w:val="0020774A"/>
    <w:rsid w:val="002103D7"/>
    <w:rsid w:val="00210765"/>
    <w:rsid w:val="00210A30"/>
    <w:rsid w:val="00210AB1"/>
    <w:rsid w:val="00210F09"/>
    <w:rsid w:val="002168A0"/>
    <w:rsid w:val="00216D57"/>
    <w:rsid w:val="0021700A"/>
    <w:rsid w:val="002177FF"/>
    <w:rsid w:val="002207D3"/>
    <w:rsid w:val="002237D4"/>
    <w:rsid w:val="002241E6"/>
    <w:rsid w:val="00225BE0"/>
    <w:rsid w:val="002262DF"/>
    <w:rsid w:val="00227CB3"/>
    <w:rsid w:val="00227E1C"/>
    <w:rsid w:val="00227F30"/>
    <w:rsid w:val="00230444"/>
    <w:rsid w:val="00230968"/>
    <w:rsid w:val="00231361"/>
    <w:rsid w:val="00232D12"/>
    <w:rsid w:val="002379AC"/>
    <w:rsid w:val="002412D4"/>
    <w:rsid w:val="00241BCE"/>
    <w:rsid w:val="002421D0"/>
    <w:rsid w:val="00242983"/>
    <w:rsid w:val="002446F0"/>
    <w:rsid w:val="002451F2"/>
    <w:rsid w:val="00245557"/>
    <w:rsid w:val="002464D6"/>
    <w:rsid w:val="00246F97"/>
    <w:rsid w:val="00253066"/>
    <w:rsid w:val="00254473"/>
    <w:rsid w:val="00257A57"/>
    <w:rsid w:val="0026175B"/>
    <w:rsid w:val="00261C9E"/>
    <w:rsid w:val="00262826"/>
    <w:rsid w:val="00263377"/>
    <w:rsid w:val="002657FD"/>
    <w:rsid w:val="002708E9"/>
    <w:rsid w:val="00270959"/>
    <w:rsid w:val="00270B96"/>
    <w:rsid w:val="00275170"/>
    <w:rsid w:val="0027719E"/>
    <w:rsid w:val="002777EF"/>
    <w:rsid w:val="002819FE"/>
    <w:rsid w:val="00284D2D"/>
    <w:rsid w:val="00287767"/>
    <w:rsid w:val="00291B2E"/>
    <w:rsid w:val="00291FAD"/>
    <w:rsid w:val="002930D0"/>
    <w:rsid w:val="002944E9"/>
    <w:rsid w:val="0029523C"/>
    <w:rsid w:val="00296809"/>
    <w:rsid w:val="00296AD6"/>
    <w:rsid w:val="002A1C54"/>
    <w:rsid w:val="002A1C89"/>
    <w:rsid w:val="002A3208"/>
    <w:rsid w:val="002A4885"/>
    <w:rsid w:val="002A4AD9"/>
    <w:rsid w:val="002A5D34"/>
    <w:rsid w:val="002A6638"/>
    <w:rsid w:val="002B165D"/>
    <w:rsid w:val="002B2A9B"/>
    <w:rsid w:val="002B349E"/>
    <w:rsid w:val="002B4671"/>
    <w:rsid w:val="002B5647"/>
    <w:rsid w:val="002B5BC5"/>
    <w:rsid w:val="002B5F2B"/>
    <w:rsid w:val="002B6D76"/>
    <w:rsid w:val="002B7015"/>
    <w:rsid w:val="002C0172"/>
    <w:rsid w:val="002C01FD"/>
    <w:rsid w:val="002C1A97"/>
    <w:rsid w:val="002C308D"/>
    <w:rsid w:val="002C3742"/>
    <w:rsid w:val="002C5BFA"/>
    <w:rsid w:val="002C64BC"/>
    <w:rsid w:val="002C76FD"/>
    <w:rsid w:val="002D1C02"/>
    <w:rsid w:val="002D334E"/>
    <w:rsid w:val="002D4D72"/>
    <w:rsid w:val="002D4E2F"/>
    <w:rsid w:val="002D5898"/>
    <w:rsid w:val="002E0F65"/>
    <w:rsid w:val="002E1370"/>
    <w:rsid w:val="002E1B67"/>
    <w:rsid w:val="002E403E"/>
    <w:rsid w:val="002E4DE1"/>
    <w:rsid w:val="002E628E"/>
    <w:rsid w:val="002E643C"/>
    <w:rsid w:val="002E7999"/>
    <w:rsid w:val="002F0B0F"/>
    <w:rsid w:val="002F0B88"/>
    <w:rsid w:val="002F2101"/>
    <w:rsid w:val="002F23E5"/>
    <w:rsid w:val="002F2525"/>
    <w:rsid w:val="002F36ED"/>
    <w:rsid w:val="002F4B21"/>
    <w:rsid w:val="002F4DC1"/>
    <w:rsid w:val="002F4FD2"/>
    <w:rsid w:val="002F5CA5"/>
    <w:rsid w:val="002F6363"/>
    <w:rsid w:val="002F7786"/>
    <w:rsid w:val="003034D7"/>
    <w:rsid w:val="00304276"/>
    <w:rsid w:val="003043A7"/>
    <w:rsid w:val="003053A5"/>
    <w:rsid w:val="003058E2"/>
    <w:rsid w:val="003059BE"/>
    <w:rsid w:val="00306C1E"/>
    <w:rsid w:val="0030799A"/>
    <w:rsid w:val="00307AF4"/>
    <w:rsid w:val="00307FDE"/>
    <w:rsid w:val="00310325"/>
    <w:rsid w:val="00310347"/>
    <w:rsid w:val="00310C52"/>
    <w:rsid w:val="00311C3E"/>
    <w:rsid w:val="00312015"/>
    <w:rsid w:val="00313032"/>
    <w:rsid w:val="00313850"/>
    <w:rsid w:val="00315F77"/>
    <w:rsid w:val="00316B24"/>
    <w:rsid w:val="00316D81"/>
    <w:rsid w:val="003172C8"/>
    <w:rsid w:val="003201F0"/>
    <w:rsid w:val="00320B6C"/>
    <w:rsid w:val="00320EAB"/>
    <w:rsid w:val="00323C5E"/>
    <w:rsid w:val="00325469"/>
    <w:rsid w:val="003268D2"/>
    <w:rsid w:val="00326DA9"/>
    <w:rsid w:val="00327959"/>
    <w:rsid w:val="00330F9C"/>
    <w:rsid w:val="00331A34"/>
    <w:rsid w:val="00333B9B"/>
    <w:rsid w:val="00334949"/>
    <w:rsid w:val="0033696D"/>
    <w:rsid w:val="0034088A"/>
    <w:rsid w:val="00340E91"/>
    <w:rsid w:val="0034113A"/>
    <w:rsid w:val="00341E35"/>
    <w:rsid w:val="00342200"/>
    <w:rsid w:val="00343BE9"/>
    <w:rsid w:val="003452BF"/>
    <w:rsid w:val="00345A37"/>
    <w:rsid w:val="00347803"/>
    <w:rsid w:val="00351B14"/>
    <w:rsid w:val="00351C65"/>
    <w:rsid w:val="00351C92"/>
    <w:rsid w:val="00353484"/>
    <w:rsid w:val="00353F40"/>
    <w:rsid w:val="00354174"/>
    <w:rsid w:val="003544B0"/>
    <w:rsid w:val="003545A2"/>
    <w:rsid w:val="0035589E"/>
    <w:rsid w:val="00357953"/>
    <w:rsid w:val="00357C5F"/>
    <w:rsid w:val="00361801"/>
    <w:rsid w:val="00361BB0"/>
    <w:rsid w:val="00361F67"/>
    <w:rsid w:val="00362221"/>
    <w:rsid w:val="00362F08"/>
    <w:rsid w:val="00363FEB"/>
    <w:rsid w:val="00364B07"/>
    <w:rsid w:val="00364D6F"/>
    <w:rsid w:val="003679C4"/>
    <w:rsid w:val="003700F5"/>
    <w:rsid w:val="00372CF3"/>
    <w:rsid w:val="00373156"/>
    <w:rsid w:val="00373610"/>
    <w:rsid w:val="0038332B"/>
    <w:rsid w:val="003834D3"/>
    <w:rsid w:val="00385DEB"/>
    <w:rsid w:val="00391231"/>
    <w:rsid w:val="003937E3"/>
    <w:rsid w:val="00395C8B"/>
    <w:rsid w:val="00396986"/>
    <w:rsid w:val="003A2623"/>
    <w:rsid w:val="003A4518"/>
    <w:rsid w:val="003A4926"/>
    <w:rsid w:val="003A7A44"/>
    <w:rsid w:val="003A7B0C"/>
    <w:rsid w:val="003B11E6"/>
    <w:rsid w:val="003B2348"/>
    <w:rsid w:val="003B4044"/>
    <w:rsid w:val="003B4B64"/>
    <w:rsid w:val="003B4FBC"/>
    <w:rsid w:val="003B5F6B"/>
    <w:rsid w:val="003B6B2A"/>
    <w:rsid w:val="003B6D76"/>
    <w:rsid w:val="003C0143"/>
    <w:rsid w:val="003C0243"/>
    <w:rsid w:val="003C0372"/>
    <w:rsid w:val="003C2FEE"/>
    <w:rsid w:val="003C3077"/>
    <w:rsid w:val="003C3A8E"/>
    <w:rsid w:val="003C4974"/>
    <w:rsid w:val="003C5565"/>
    <w:rsid w:val="003C66A0"/>
    <w:rsid w:val="003C7434"/>
    <w:rsid w:val="003D18A5"/>
    <w:rsid w:val="003D1BBD"/>
    <w:rsid w:val="003D252D"/>
    <w:rsid w:val="003D2BB1"/>
    <w:rsid w:val="003D3FBA"/>
    <w:rsid w:val="003D42F9"/>
    <w:rsid w:val="003D6742"/>
    <w:rsid w:val="003D7608"/>
    <w:rsid w:val="003E32A4"/>
    <w:rsid w:val="003E716E"/>
    <w:rsid w:val="003E782D"/>
    <w:rsid w:val="003E7B22"/>
    <w:rsid w:val="003F0C7B"/>
    <w:rsid w:val="003F157F"/>
    <w:rsid w:val="003F2A02"/>
    <w:rsid w:val="003F2F40"/>
    <w:rsid w:val="003F37D1"/>
    <w:rsid w:val="003F39EF"/>
    <w:rsid w:val="003F3D57"/>
    <w:rsid w:val="003F3F83"/>
    <w:rsid w:val="003F4333"/>
    <w:rsid w:val="003F47CD"/>
    <w:rsid w:val="003F504F"/>
    <w:rsid w:val="003F533D"/>
    <w:rsid w:val="003F57EA"/>
    <w:rsid w:val="003F64C1"/>
    <w:rsid w:val="003F7052"/>
    <w:rsid w:val="003F7BE2"/>
    <w:rsid w:val="00400E7F"/>
    <w:rsid w:val="004030B9"/>
    <w:rsid w:val="00403870"/>
    <w:rsid w:val="00403F16"/>
    <w:rsid w:val="0040478E"/>
    <w:rsid w:val="00404DED"/>
    <w:rsid w:val="00406B2C"/>
    <w:rsid w:val="00406BBA"/>
    <w:rsid w:val="0040788F"/>
    <w:rsid w:val="00413B3B"/>
    <w:rsid w:val="00413F89"/>
    <w:rsid w:val="00416640"/>
    <w:rsid w:val="00417169"/>
    <w:rsid w:val="004174EA"/>
    <w:rsid w:val="00417FCC"/>
    <w:rsid w:val="004208EA"/>
    <w:rsid w:val="00421165"/>
    <w:rsid w:val="0042226F"/>
    <w:rsid w:val="0042319B"/>
    <w:rsid w:val="004260EA"/>
    <w:rsid w:val="004262EE"/>
    <w:rsid w:val="00430563"/>
    <w:rsid w:val="00431DF0"/>
    <w:rsid w:val="0043341C"/>
    <w:rsid w:val="004340A3"/>
    <w:rsid w:val="00436155"/>
    <w:rsid w:val="0043642D"/>
    <w:rsid w:val="0043729F"/>
    <w:rsid w:val="004374BF"/>
    <w:rsid w:val="00446F30"/>
    <w:rsid w:val="00447659"/>
    <w:rsid w:val="00450669"/>
    <w:rsid w:val="00451669"/>
    <w:rsid w:val="00452078"/>
    <w:rsid w:val="00453115"/>
    <w:rsid w:val="00453864"/>
    <w:rsid w:val="00453AFB"/>
    <w:rsid w:val="00456971"/>
    <w:rsid w:val="00457B3D"/>
    <w:rsid w:val="00461745"/>
    <w:rsid w:val="004621C8"/>
    <w:rsid w:val="004633FF"/>
    <w:rsid w:val="0046528A"/>
    <w:rsid w:val="0046558B"/>
    <w:rsid w:val="004672D7"/>
    <w:rsid w:val="0046738E"/>
    <w:rsid w:val="00467D5F"/>
    <w:rsid w:val="004702A0"/>
    <w:rsid w:val="00472D75"/>
    <w:rsid w:val="00473630"/>
    <w:rsid w:val="0047435E"/>
    <w:rsid w:val="004773B4"/>
    <w:rsid w:val="00480841"/>
    <w:rsid w:val="00481FF9"/>
    <w:rsid w:val="004827C5"/>
    <w:rsid w:val="00482975"/>
    <w:rsid w:val="00483743"/>
    <w:rsid w:val="00485AC8"/>
    <w:rsid w:val="0048658D"/>
    <w:rsid w:val="00486E95"/>
    <w:rsid w:val="00490338"/>
    <w:rsid w:val="00493F45"/>
    <w:rsid w:val="004944E2"/>
    <w:rsid w:val="00494CCF"/>
    <w:rsid w:val="00496164"/>
    <w:rsid w:val="004965BA"/>
    <w:rsid w:val="00496F4F"/>
    <w:rsid w:val="004972CE"/>
    <w:rsid w:val="004A0811"/>
    <w:rsid w:val="004A083E"/>
    <w:rsid w:val="004A228E"/>
    <w:rsid w:val="004A390D"/>
    <w:rsid w:val="004A3B84"/>
    <w:rsid w:val="004A4D35"/>
    <w:rsid w:val="004A592A"/>
    <w:rsid w:val="004A6B92"/>
    <w:rsid w:val="004A77D3"/>
    <w:rsid w:val="004B1D69"/>
    <w:rsid w:val="004B3209"/>
    <w:rsid w:val="004B3DBC"/>
    <w:rsid w:val="004B499D"/>
    <w:rsid w:val="004B5A54"/>
    <w:rsid w:val="004B654B"/>
    <w:rsid w:val="004C4E1B"/>
    <w:rsid w:val="004C6037"/>
    <w:rsid w:val="004C64E9"/>
    <w:rsid w:val="004C65A8"/>
    <w:rsid w:val="004D0108"/>
    <w:rsid w:val="004D1B05"/>
    <w:rsid w:val="004D575C"/>
    <w:rsid w:val="004D6258"/>
    <w:rsid w:val="004D7151"/>
    <w:rsid w:val="004E0D74"/>
    <w:rsid w:val="004E1716"/>
    <w:rsid w:val="004E2BA6"/>
    <w:rsid w:val="004E4978"/>
    <w:rsid w:val="004E4C89"/>
    <w:rsid w:val="004F06AD"/>
    <w:rsid w:val="004F0B85"/>
    <w:rsid w:val="004F174E"/>
    <w:rsid w:val="004F3F62"/>
    <w:rsid w:val="004F4B5F"/>
    <w:rsid w:val="004F5632"/>
    <w:rsid w:val="004F6955"/>
    <w:rsid w:val="004F6B0C"/>
    <w:rsid w:val="004F70CE"/>
    <w:rsid w:val="004F7AFA"/>
    <w:rsid w:val="00501667"/>
    <w:rsid w:val="005028CD"/>
    <w:rsid w:val="00504C10"/>
    <w:rsid w:val="00505992"/>
    <w:rsid w:val="005059A3"/>
    <w:rsid w:val="005077C8"/>
    <w:rsid w:val="00507BA9"/>
    <w:rsid w:val="00511078"/>
    <w:rsid w:val="00511931"/>
    <w:rsid w:val="00511B82"/>
    <w:rsid w:val="00512143"/>
    <w:rsid w:val="00513F01"/>
    <w:rsid w:val="00517770"/>
    <w:rsid w:val="00517BD6"/>
    <w:rsid w:val="00517E23"/>
    <w:rsid w:val="00520F6D"/>
    <w:rsid w:val="0052155E"/>
    <w:rsid w:val="00521F4B"/>
    <w:rsid w:val="00522D7F"/>
    <w:rsid w:val="005231C5"/>
    <w:rsid w:val="00523630"/>
    <w:rsid w:val="00525FF8"/>
    <w:rsid w:val="0052615B"/>
    <w:rsid w:val="00527BEB"/>
    <w:rsid w:val="0053039D"/>
    <w:rsid w:val="005303DA"/>
    <w:rsid w:val="00530E7F"/>
    <w:rsid w:val="005321E6"/>
    <w:rsid w:val="005323EE"/>
    <w:rsid w:val="005332E6"/>
    <w:rsid w:val="00534C03"/>
    <w:rsid w:val="00535633"/>
    <w:rsid w:val="00535A32"/>
    <w:rsid w:val="00537ED2"/>
    <w:rsid w:val="0054077A"/>
    <w:rsid w:val="00540CFD"/>
    <w:rsid w:val="00540E4A"/>
    <w:rsid w:val="00540FE5"/>
    <w:rsid w:val="00541D00"/>
    <w:rsid w:val="005434D6"/>
    <w:rsid w:val="00544BF3"/>
    <w:rsid w:val="005452D3"/>
    <w:rsid w:val="00545A19"/>
    <w:rsid w:val="00547F1C"/>
    <w:rsid w:val="00551D3E"/>
    <w:rsid w:val="005536B5"/>
    <w:rsid w:val="00553F6E"/>
    <w:rsid w:val="00555060"/>
    <w:rsid w:val="00556FBB"/>
    <w:rsid w:val="00557CDE"/>
    <w:rsid w:val="00560148"/>
    <w:rsid w:val="00562F59"/>
    <w:rsid w:val="00562F79"/>
    <w:rsid w:val="00562FEE"/>
    <w:rsid w:val="00564F25"/>
    <w:rsid w:val="005675E4"/>
    <w:rsid w:val="00570715"/>
    <w:rsid w:val="0057090F"/>
    <w:rsid w:val="00572210"/>
    <w:rsid w:val="005728EF"/>
    <w:rsid w:val="0057316A"/>
    <w:rsid w:val="00573461"/>
    <w:rsid w:val="00574676"/>
    <w:rsid w:val="00575A0B"/>
    <w:rsid w:val="00575C0D"/>
    <w:rsid w:val="005779B5"/>
    <w:rsid w:val="00577C48"/>
    <w:rsid w:val="00580711"/>
    <w:rsid w:val="00584F16"/>
    <w:rsid w:val="005861AF"/>
    <w:rsid w:val="00586688"/>
    <w:rsid w:val="0058680E"/>
    <w:rsid w:val="005868FF"/>
    <w:rsid w:val="005874F1"/>
    <w:rsid w:val="00590C8D"/>
    <w:rsid w:val="0059174B"/>
    <w:rsid w:val="00592245"/>
    <w:rsid w:val="00592C79"/>
    <w:rsid w:val="00592D2A"/>
    <w:rsid w:val="00592FB7"/>
    <w:rsid w:val="00593537"/>
    <w:rsid w:val="00593D04"/>
    <w:rsid w:val="00594115"/>
    <w:rsid w:val="0059440D"/>
    <w:rsid w:val="00594FD2"/>
    <w:rsid w:val="005956EF"/>
    <w:rsid w:val="005975E1"/>
    <w:rsid w:val="005A2762"/>
    <w:rsid w:val="005A48F3"/>
    <w:rsid w:val="005A5FB9"/>
    <w:rsid w:val="005B1367"/>
    <w:rsid w:val="005B332E"/>
    <w:rsid w:val="005B3671"/>
    <w:rsid w:val="005B4A30"/>
    <w:rsid w:val="005B4C94"/>
    <w:rsid w:val="005B4D6F"/>
    <w:rsid w:val="005B60FE"/>
    <w:rsid w:val="005B655A"/>
    <w:rsid w:val="005B74B8"/>
    <w:rsid w:val="005C0269"/>
    <w:rsid w:val="005C1CDA"/>
    <w:rsid w:val="005C2D33"/>
    <w:rsid w:val="005C2DE3"/>
    <w:rsid w:val="005C3991"/>
    <w:rsid w:val="005C3E59"/>
    <w:rsid w:val="005C445B"/>
    <w:rsid w:val="005C521A"/>
    <w:rsid w:val="005C5276"/>
    <w:rsid w:val="005C54DB"/>
    <w:rsid w:val="005C5633"/>
    <w:rsid w:val="005C7229"/>
    <w:rsid w:val="005D04ED"/>
    <w:rsid w:val="005D14ED"/>
    <w:rsid w:val="005D1523"/>
    <w:rsid w:val="005D203D"/>
    <w:rsid w:val="005D3887"/>
    <w:rsid w:val="005D419D"/>
    <w:rsid w:val="005D4DE7"/>
    <w:rsid w:val="005D5477"/>
    <w:rsid w:val="005D562D"/>
    <w:rsid w:val="005D5E80"/>
    <w:rsid w:val="005D647D"/>
    <w:rsid w:val="005D7691"/>
    <w:rsid w:val="005D79C7"/>
    <w:rsid w:val="005E5CCD"/>
    <w:rsid w:val="005E613D"/>
    <w:rsid w:val="005E6EFB"/>
    <w:rsid w:val="005F0395"/>
    <w:rsid w:val="005F0E7B"/>
    <w:rsid w:val="005F314E"/>
    <w:rsid w:val="005F3AAA"/>
    <w:rsid w:val="005F50FE"/>
    <w:rsid w:val="005F6575"/>
    <w:rsid w:val="005F69B0"/>
    <w:rsid w:val="00601843"/>
    <w:rsid w:val="00605AFE"/>
    <w:rsid w:val="00611040"/>
    <w:rsid w:val="0061172B"/>
    <w:rsid w:val="00613B79"/>
    <w:rsid w:val="006141D1"/>
    <w:rsid w:val="006144C1"/>
    <w:rsid w:val="00616234"/>
    <w:rsid w:val="00616FBE"/>
    <w:rsid w:val="006178C3"/>
    <w:rsid w:val="006214AD"/>
    <w:rsid w:val="00622694"/>
    <w:rsid w:val="00622A41"/>
    <w:rsid w:val="00622B30"/>
    <w:rsid w:val="006238FB"/>
    <w:rsid w:val="00623D62"/>
    <w:rsid w:val="0062425C"/>
    <w:rsid w:val="00624C0D"/>
    <w:rsid w:val="00625A96"/>
    <w:rsid w:val="0062683E"/>
    <w:rsid w:val="00626DFF"/>
    <w:rsid w:val="006317D3"/>
    <w:rsid w:val="00631881"/>
    <w:rsid w:val="006321FE"/>
    <w:rsid w:val="0063246F"/>
    <w:rsid w:val="00633001"/>
    <w:rsid w:val="00633D74"/>
    <w:rsid w:val="0063577A"/>
    <w:rsid w:val="00635FF8"/>
    <w:rsid w:val="00636092"/>
    <w:rsid w:val="00636BF9"/>
    <w:rsid w:val="00636D05"/>
    <w:rsid w:val="0063703A"/>
    <w:rsid w:val="006379F5"/>
    <w:rsid w:val="006415CC"/>
    <w:rsid w:val="006448A2"/>
    <w:rsid w:val="006456C8"/>
    <w:rsid w:val="0064579A"/>
    <w:rsid w:val="00647583"/>
    <w:rsid w:val="00651C24"/>
    <w:rsid w:val="00652003"/>
    <w:rsid w:val="0065356D"/>
    <w:rsid w:val="006547FB"/>
    <w:rsid w:val="00654E58"/>
    <w:rsid w:val="0065628D"/>
    <w:rsid w:val="00656877"/>
    <w:rsid w:val="00657503"/>
    <w:rsid w:val="00661770"/>
    <w:rsid w:val="00662687"/>
    <w:rsid w:val="006648B4"/>
    <w:rsid w:val="006649B2"/>
    <w:rsid w:val="00667859"/>
    <w:rsid w:val="00671CB4"/>
    <w:rsid w:val="00672468"/>
    <w:rsid w:val="006732C5"/>
    <w:rsid w:val="006745CA"/>
    <w:rsid w:val="006747CB"/>
    <w:rsid w:val="0067503A"/>
    <w:rsid w:val="00675117"/>
    <w:rsid w:val="00676EBE"/>
    <w:rsid w:val="00676FFD"/>
    <w:rsid w:val="00677D04"/>
    <w:rsid w:val="006827C8"/>
    <w:rsid w:val="00682F2C"/>
    <w:rsid w:val="006836F5"/>
    <w:rsid w:val="00691191"/>
    <w:rsid w:val="00695946"/>
    <w:rsid w:val="00696269"/>
    <w:rsid w:val="00696D96"/>
    <w:rsid w:val="00696DB0"/>
    <w:rsid w:val="006A15B8"/>
    <w:rsid w:val="006A1BA0"/>
    <w:rsid w:val="006A2016"/>
    <w:rsid w:val="006A33C2"/>
    <w:rsid w:val="006A341E"/>
    <w:rsid w:val="006A510F"/>
    <w:rsid w:val="006A6C54"/>
    <w:rsid w:val="006A73B5"/>
    <w:rsid w:val="006B09CA"/>
    <w:rsid w:val="006B3028"/>
    <w:rsid w:val="006B408B"/>
    <w:rsid w:val="006B429A"/>
    <w:rsid w:val="006B5AD1"/>
    <w:rsid w:val="006B7013"/>
    <w:rsid w:val="006C1EDA"/>
    <w:rsid w:val="006C402C"/>
    <w:rsid w:val="006C5909"/>
    <w:rsid w:val="006C5976"/>
    <w:rsid w:val="006C6816"/>
    <w:rsid w:val="006C6A96"/>
    <w:rsid w:val="006C7E4E"/>
    <w:rsid w:val="006C7FEB"/>
    <w:rsid w:val="006D057B"/>
    <w:rsid w:val="006D0E90"/>
    <w:rsid w:val="006D0EE0"/>
    <w:rsid w:val="006D13A3"/>
    <w:rsid w:val="006D353B"/>
    <w:rsid w:val="006D6641"/>
    <w:rsid w:val="006D7609"/>
    <w:rsid w:val="006D7657"/>
    <w:rsid w:val="006D79CC"/>
    <w:rsid w:val="006E07A9"/>
    <w:rsid w:val="006E2136"/>
    <w:rsid w:val="006E235B"/>
    <w:rsid w:val="006E2967"/>
    <w:rsid w:val="006E3186"/>
    <w:rsid w:val="006E3E20"/>
    <w:rsid w:val="006E42E9"/>
    <w:rsid w:val="006E4709"/>
    <w:rsid w:val="006E5496"/>
    <w:rsid w:val="006E5F3C"/>
    <w:rsid w:val="006E75A5"/>
    <w:rsid w:val="006F2078"/>
    <w:rsid w:val="006F2651"/>
    <w:rsid w:val="006F2A3D"/>
    <w:rsid w:val="006F3532"/>
    <w:rsid w:val="006F3FBF"/>
    <w:rsid w:val="006F46C8"/>
    <w:rsid w:val="006F49DF"/>
    <w:rsid w:val="006F4BD5"/>
    <w:rsid w:val="006F5DB7"/>
    <w:rsid w:val="006F5FF0"/>
    <w:rsid w:val="006F61B0"/>
    <w:rsid w:val="00700EEC"/>
    <w:rsid w:val="00701555"/>
    <w:rsid w:val="00701D3D"/>
    <w:rsid w:val="0070326B"/>
    <w:rsid w:val="00704297"/>
    <w:rsid w:val="00705175"/>
    <w:rsid w:val="007051A7"/>
    <w:rsid w:val="007058B6"/>
    <w:rsid w:val="00706708"/>
    <w:rsid w:val="0070687D"/>
    <w:rsid w:val="00706A94"/>
    <w:rsid w:val="00706B23"/>
    <w:rsid w:val="007075D2"/>
    <w:rsid w:val="00710278"/>
    <w:rsid w:val="00710417"/>
    <w:rsid w:val="00711B1C"/>
    <w:rsid w:val="00711BAC"/>
    <w:rsid w:val="00713B61"/>
    <w:rsid w:val="0071434E"/>
    <w:rsid w:val="007148C3"/>
    <w:rsid w:val="00715592"/>
    <w:rsid w:val="00715980"/>
    <w:rsid w:val="00716650"/>
    <w:rsid w:val="007207A6"/>
    <w:rsid w:val="0072380A"/>
    <w:rsid w:val="0072480A"/>
    <w:rsid w:val="007256CB"/>
    <w:rsid w:val="007316F8"/>
    <w:rsid w:val="007321D8"/>
    <w:rsid w:val="0073373E"/>
    <w:rsid w:val="0073448F"/>
    <w:rsid w:val="00734B37"/>
    <w:rsid w:val="00736FA4"/>
    <w:rsid w:val="0074044F"/>
    <w:rsid w:val="00740C62"/>
    <w:rsid w:val="00743F0D"/>
    <w:rsid w:val="007448B6"/>
    <w:rsid w:val="00744E8E"/>
    <w:rsid w:val="00746A93"/>
    <w:rsid w:val="00747C5E"/>
    <w:rsid w:val="007516B7"/>
    <w:rsid w:val="00753E84"/>
    <w:rsid w:val="007566E1"/>
    <w:rsid w:val="00756CEA"/>
    <w:rsid w:val="0075752A"/>
    <w:rsid w:val="00757AD3"/>
    <w:rsid w:val="00757CCA"/>
    <w:rsid w:val="007649D8"/>
    <w:rsid w:val="00764BA8"/>
    <w:rsid w:val="007668B7"/>
    <w:rsid w:val="007679E4"/>
    <w:rsid w:val="007730C6"/>
    <w:rsid w:val="00776B8A"/>
    <w:rsid w:val="00777274"/>
    <w:rsid w:val="00780D2C"/>
    <w:rsid w:val="00780F7C"/>
    <w:rsid w:val="00782305"/>
    <w:rsid w:val="00782C08"/>
    <w:rsid w:val="0078740C"/>
    <w:rsid w:val="00790692"/>
    <w:rsid w:val="00791B85"/>
    <w:rsid w:val="00793F8D"/>
    <w:rsid w:val="00795ED3"/>
    <w:rsid w:val="007970C4"/>
    <w:rsid w:val="007A1558"/>
    <w:rsid w:val="007A3550"/>
    <w:rsid w:val="007A36DA"/>
    <w:rsid w:val="007A3772"/>
    <w:rsid w:val="007A3E6E"/>
    <w:rsid w:val="007A4EFA"/>
    <w:rsid w:val="007A6361"/>
    <w:rsid w:val="007A64F9"/>
    <w:rsid w:val="007A7F0B"/>
    <w:rsid w:val="007B0D38"/>
    <w:rsid w:val="007B1540"/>
    <w:rsid w:val="007B2048"/>
    <w:rsid w:val="007B254E"/>
    <w:rsid w:val="007B366D"/>
    <w:rsid w:val="007B3DE4"/>
    <w:rsid w:val="007B582A"/>
    <w:rsid w:val="007B6FC3"/>
    <w:rsid w:val="007B7926"/>
    <w:rsid w:val="007C0646"/>
    <w:rsid w:val="007C0BAD"/>
    <w:rsid w:val="007C37ED"/>
    <w:rsid w:val="007C3E97"/>
    <w:rsid w:val="007C41D5"/>
    <w:rsid w:val="007C4301"/>
    <w:rsid w:val="007C4F2A"/>
    <w:rsid w:val="007C56CD"/>
    <w:rsid w:val="007D191B"/>
    <w:rsid w:val="007D3EB0"/>
    <w:rsid w:val="007D404F"/>
    <w:rsid w:val="007D4C9A"/>
    <w:rsid w:val="007D4CBB"/>
    <w:rsid w:val="007D561B"/>
    <w:rsid w:val="007D58ED"/>
    <w:rsid w:val="007D67D7"/>
    <w:rsid w:val="007D6F59"/>
    <w:rsid w:val="007E0A05"/>
    <w:rsid w:val="007E156D"/>
    <w:rsid w:val="007E1B36"/>
    <w:rsid w:val="007E2743"/>
    <w:rsid w:val="007E2B4F"/>
    <w:rsid w:val="007E369B"/>
    <w:rsid w:val="007E4AF1"/>
    <w:rsid w:val="007E58EF"/>
    <w:rsid w:val="007E5A55"/>
    <w:rsid w:val="007E5D6F"/>
    <w:rsid w:val="007E6E3E"/>
    <w:rsid w:val="007E772E"/>
    <w:rsid w:val="007F0633"/>
    <w:rsid w:val="007F14B6"/>
    <w:rsid w:val="007F1893"/>
    <w:rsid w:val="007F2783"/>
    <w:rsid w:val="007F354F"/>
    <w:rsid w:val="007F43E1"/>
    <w:rsid w:val="007F4426"/>
    <w:rsid w:val="007F5540"/>
    <w:rsid w:val="007F5648"/>
    <w:rsid w:val="007F5D1C"/>
    <w:rsid w:val="007F5E11"/>
    <w:rsid w:val="007F6FF1"/>
    <w:rsid w:val="007F78AB"/>
    <w:rsid w:val="00803810"/>
    <w:rsid w:val="0080478E"/>
    <w:rsid w:val="00804819"/>
    <w:rsid w:val="00804E3C"/>
    <w:rsid w:val="00806908"/>
    <w:rsid w:val="00807482"/>
    <w:rsid w:val="00811D83"/>
    <w:rsid w:val="00814855"/>
    <w:rsid w:val="008168DD"/>
    <w:rsid w:val="00822AB6"/>
    <w:rsid w:val="00823182"/>
    <w:rsid w:val="00823453"/>
    <w:rsid w:val="008240C5"/>
    <w:rsid w:val="00824EE0"/>
    <w:rsid w:val="00825485"/>
    <w:rsid w:val="00825DE3"/>
    <w:rsid w:val="00831286"/>
    <w:rsid w:val="00831970"/>
    <w:rsid w:val="00831B06"/>
    <w:rsid w:val="008321ED"/>
    <w:rsid w:val="00832E21"/>
    <w:rsid w:val="00834160"/>
    <w:rsid w:val="00835491"/>
    <w:rsid w:val="00835906"/>
    <w:rsid w:val="008373F7"/>
    <w:rsid w:val="008407CE"/>
    <w:rsid w:val="00840CEB"/>
    <w:rsid w:val="00840D40"/>
    <w:rsid w:val="00841CE5"/>
    <w:rsid w:val="008420A6"/>
    <w:rsid w:val="00842491"/>
    <w:rsid w:val="008436C0"/>
    <w:rsid w:val="00843855"/>
    <w:rsid w:val="00843A01"/>
    <w:rsid w:val="00844D04"/>
    <w:rsid w:val="008458FC"/>
    <w:rsid w:val="0084754E"/>
    <w:rsid w:val="0084758E"/>
    <w:rsid w:val="00847D85"/>
    <w:rsid w:val="00850027"/>
    <w:rsid w:val="0085091B"/>
    <w:rsid w:val="008523CF"/>
    <w:rsid w:val="00853BCD"/>
    <w:rsid w:val="00855DDD"/>
    <w:rsid w:val="00862965"/>
    <w:rsid w:val="008668AA"/>
    <w:rsid w:val="00867258"/>
    <w:rsid w:val="0086726E"/>
    <w:rsid w:val="008705E2"/>
    <w:rsid w:val="008718E4"/>
    <w:rsid w:val="0087307A"/>
    <w:rsid w:val="00873B3C"/>
    <w:rsid w:val="00881703"/>
    <w:rsid w:val="0088288B"/>
    <w:rsid w:val="00883BCB"/>
    <w:rsid w:val="008864D0"/>
    <w:rsid w:val="008904B2"/>
    <w:rsid w:val="008909F3"/>
    <w:rsid w:val="0089172B"/>
    <w:rsid w:val="008918C5"/>
    <w:rsid w:val="00891A98"/>
    <w:rsid w:val="008926B4"/>
    <w:rsid w:val="00892FE7"/>
    <w:rsid w:val="00893B41"/>
    <w:rsid w:val="0089434B"/>
    <w:rsid w:val="0089459F"/>
    <w:rsid w:val="00895D70"/>
    <w:rsid w:val="0089620D"/>
    <w:rsid w:val="00896BAA"/>
    <w:rsid w:val="0089795E"/>
    <w:rsid w:val="008A0123"/>
    <w:rsid w:val="008A0717"/>
    <w:rsid w:val="008A0A95"/>
    <w:rsid w:val="008A0DF9"/>
    <w:rsid w:val="008A3759"/>
    <w:rsid w:val="008A5687"/>
    <w:rsid w:val="008A781A"/>
    <w:rsid w:val="008A799B"/>
    <w:rsid w:val="008B0C1E"/>
    <w:rsid w:val="008B21E1"/>
    <w:rsid w:val="008C34FA"/>
    <w:rsid w:val="008C4DAF"/>
    <w:rsid w:val="008C560D"/>
    <w:rsid w:val="008C7869"/>
    <w:rsid w:val="008C7C47"/>
    <w:rsid w:val="008D0025"/>
    <w:rsid w:val="008D20ED"/>
    <w:rsid w:val="008D4825"/>
    <w:rsid w:val="008D51D7"/>
    <w:rsid w:val="008D5828"/>
    <w:rsid w:val="008D7977"/>
    <w:rsid w:val="008E0411"/>
    <w:rsid w:val="008E37B1"/>
    <w:rsid w:val="008E49E0"/>
    <w:rsid w:val="008E4C2B"/>
    <w:rsid w:val="008E4DE7"/>
    <w:rsid w:val="008E670B"/>
    <w:rsid w:val="008F0901"/>
    <w:rsid w:val="008F0DA8"/>
    <w:rsid w:val="008F18F1"/>
    <w:rsid w:val="008F1CFF"/>
    <w:rsid w:val="008F562A"/>
    <w:rsid w:val="008F58E4"/>
    <w:rsid w:val="008F5B4C"/>
    <w:rsid w:val="008F6EF2"/>
    <w:rsid w:val="00901101"/>
    <w:rsid w:val="009018E6"/>
    <w:rsid w:val="00903733"/>
    <w:rsid w:val="00903A7D"/>
    <w:rsid w:val="00903D43"/>
    <w:rsid w:val="00903FBC"/>
    <w:rsid w:val="009048E8"/>
    <w:rsid w:val="00905170"/>
    <w:rsid w:val="009112F2"/>
    <w:rsid w:val="00913CC0"/>
    <w:rsid w:val="00914EBB"/>
    <w:rsid w:val="009150B4"/>
    <w:rsid w:val="00915CCD"/>
    <w:rsid w:val="00916194"/>
    <w:rsid w:val="009200F5"/>
    <w:rsid w:val="00920DEF"/>
    <w:rsid w:val="00921741"/>
    <w:rsid w:val="0092279B"/>
    <w:rsid w:val="00923A22"/>
    <w:rsid w:val="00925E5D"/>
    <w:rsid w:val="009315BB"/>
    <w:rsid w:val="00931824"/>
    <w:rsid w:val="00932E2B"/>
    <w:rsid w:val="009330D5"/>
    <w:rsid w:val="00933163"/>
    <w:rsid w:val="00933304"/>
    <w:rsid w:val="00933C95"/>
    <w:rsid w:val="00934389"/>
    <w:rsid w:val="009373B6"/>
    <w:rsid w:val="009373EB"/>
    <w:rsid w:val="00940B8B"/>
    <w:rsid w:val="0094216D"/>
    <w:rsid w:val="00942860"/>
    <w:rsid w:val="009454D8"/>
    <w:rsid w:val="00946067"/>
    <w:rsid w:val="00946337"/>
    <w:rsid w:val="0094645D"/>
    <w:rsid w:val="00946D0A"/>
    <w:rsid w:val="00946EDD"/>
    <w:rsid w:val="00947AA2"/>
    <w:rsid w:val="009509F9"/>
    <w:rsid w:val="00951500"/>
    <w:rsid w:val="00951D44"/>
    <w:rsid w:val="009536FD"/>
    <w:rsid w:val="00953A36"/>
    <w:rsid w:val="009612FD"/>
    <w:rsid w:val="00962C0B"/>
    <w:rsid w:val="00962F89"/>
    <w:rsid w:val="0096358D"/>
    <w:rsid w:val="00963E92"/>
    <w:rsid w:val="00964A4C"/>
    <w:rsid w:val="00964CA8"/>
    <w:rsid w:val="00972E8A"/>
    <w:rsid w:val="009730E4"/>
    <w:rsid w:val="00975436"/>
    <w:rsid w:val="00976901"/>
    <w:rsid w:val="0097778D"/>
    <w:rsid w:val="009779C3"/>
    <w:rsid w:val="009806C3"/>
    <w:rsid w:val="00982F7F"/>
    <w:rsid w:val="0098314D"/>
    <w:rsid w:val="00984588"/>
    <w:rsid w:val="0098515C"/>
    <w:rsid w:val="00986589"/>
    <w:rsid w:val="00986C52"/>
    <w:rsid w:val="00987473"/>
    <w:rsid w:val="00991603"/>
    <w:rsid w:val="00991D0A"/>
    <w:rsid w:val="00991F27"/>
    <w:rsid w:val="0099247D"/>
    <w:rsid w:val="009A2FA2"/>
    <w:rsid w:val="009A5081"/>
    <w:rsid w:val="009A6123"/>
    <w:rsid w:val="009A6EA4"/>
    <w:rsid w:val="009B21ED"/>
    <w:rsid w:val="009B2349"/>
    <w:rsid w:val="009B291E"/>
    <w:rsid w:val="009B41DE"/>
    <w:rsid w:val="009B4CCE"/>
    <w:rsid w:val="009B5BFD"/>
    <w:rsid w:val="009B5C2E"/>
    <w:rsid w:val="009B5C56"/>
    <w:rsid w:val="009B650A"/>
    <w:rsid w:val="009C19E8"/>
    <w:rsid w:val="009C3B56"/>
    <w:rsid w:val="009C41C9"/>
    <w:rsid w:val="009C64C9"/>
    <w:rsid w:val="009C6515"/>
    <w:rsid w:val="009C66E7"/>
    <w:rsid w:val="009C6913"/>
    <w:rsid w:val="009C77EF"/>
    <w:rsid w:val="009D1A73"/>
    <w:rsid w:val="009D5095"/>
    <w:rsid w:val="009D54CC"/>
    <w:rsid w:val="009D55CE"/>
    <w:rsid w:val="009D5EA1"/>
    <w:rsid w:val="009D7515"/>
    <w:rsid w:val="009E1EC4"/>
    <w:rsid w:val="009E224D"/>
    <w:rsid w:val="009E253F"/>
    <w:rsid w:val="009E2704"/>
    <w:rsid w:val="009E3124"/>
    <w:rsid w:val="009E3FE6"/>
    <w:rsid w:val="009E4346"/>
    <w:rsid w:val="009E43E7"/>
    <w:rsid w:val="009E44B6"/>
    <w:rsid w:val="009E556C"/>
    <w:rsid w:val="009E7061"/>
    <w:rsid w:val="009E74C1"/>
    <w:rsid w:val="009F0221"/>
    <w:rsid w:val="009F07E4"/>
    <w:rsid w:val="009F0927"/>
    <w:rsid w:val="009F69D7"/>
    <w:rsid w:val="009F743A"/>
    <w:rsid w:val="009F7575"/>
    <w:rsid w:val="009F7DBB"/>
    <w:rsid w:val="00A00EE9"/>
    <w:rsid w:val="00A0136A"/>
    <w:rsid w:val="00A01BD1"/>
    <w:rsid w:val="00A01ED3"/>
    <w:rsid w:val="00A02FC5"/>
    <w:rsid w:val="00A03B16"/>
    <w:rsid w:val="00A03EE1"/>
    <w:rsid w:val="00A04732"/>
    <w:rsid w:val="00A06AD7"/>
    <w:rsid w:val="00A078C5"/>
    <w:rsid w:val="00A11DF5"/>
    <w:rsid w:val="00A1410E"/>
    <w:rsid w:val="00A147BE"/>
    <w:rsid w:val="00A15227"/>
    <w:rsid w:val="00A1556A"/>
    <w:rsid w:val="00A16B95"/>
    <w:rsid w:val="00A205EB"/>
    <w:rsid w:val="00A20925"/>
    <w:rsid w:val="00A21DA0"/>
    <w:rsid w:val="00A22C44"/>
    <w:rsid w:val="00A23FCF"/>
    <w:rsid w:val="00A251B8"/>
    <w:rsid w:val="00A3047A"/>
    <w:rsid w:val="00A33A26"/>
    <w:rsid w:val="00A3430E"/>
    <w:rsid w:val="00A36989"/>
    <w:rsid w:val="00A36A91"/>
    <w:rsid w:val="00A37BE6"/>
    <w:rsid w:val="00A4203B"/>
    <w:rsid w:val="00A4241D"/>
    <w:rsid w:val="00A42A7D"/>
    <w:rsid w:val="00A43137"/>
    <w:rsid w:val="00A43B5A"/>
    <w:rsid w:val="00A43CE6"/>
    <w:rsid w:val="00A4409E"/>
    <w:rsid w:val="00A446E2"/>
    <w:rsid w:val="00A44F7B"/>
    <w:rsid w:val="00A455A5"/>
    <w:rsid w:val="00A45C88"/>
    <w:rsid w:val="00A47C7A"/>
    <w:rsid w:val="00A47FBA"/>
    <w:rsid w:val="00A506A8"/>
    <w:rsid w:val="00A5113F"/>
    <w:rsid w:val="00A51D49"/>
    <w:rsid w:val="00A51ECB"/>
    <w:rsid w:val="00A522E6"/>
    <w:rsid w:val="00A536C8"/>
    <w:rsid w:val="00A53AEF"/>
    <w:rsid w:val="00A53B35"/>
    <w:rsid w:val="00A54541"/>
    <w:rsid w:val="00A55059"/>
    <w:rsid w:val="00A5658F"/>
    <w:rsid w:val="00A56B62"/>
    <w:rsid w:val="00A57A17"/>
    <w:rsid w:val="00A60511"/>
    <w:rsid w:val="00A62D7F"/>
    <w:rsid w:val="00A630A1"/>
    <w:rsid w:val="00A63442"/>
    <w:rsid w:val="00A63F39"/>
    <w:rsid w:val="00A64AB7"/>
    <w:rsid w:val="00A65DF4"/>
    <w:rsid w:val="00A67286"/>
    <w:rsid w:val="00A679DE"/>
    <w:rsid w:val="00A67AF3"/>
    <w:rsid w:val="00A67CE2"/>
    <w:rsid w:val="00A70F97"/>
    <w:rsid w:val="00A714B0"/>
    <w:rsid w:val="00A7358E"/>
    <w:rsid w:val="00A73CA3"/>
    <w:rsid w:val="00A7409D"/>
    <w:rsid w:val="00A7733D"/>
    <w:rsid w:val="00A820FE"/>
    <w:rsid w:val="00A86A16"/>
    <w:rsid w:val="00A87870"/>
    <w:rsid w:val="00A915AF"/>
    <w:rsid w:val="00A92607"/>
    <w:rsid w:val="00A92888"/>
    <w:rsid w:val="00A94085"/>
    <w:rsid w:val="00A95A5A"/>
    <w:rsid w:val="00A97D99"/>
    <w:rsid w:val="00AA0BD2"/>
    <w:rsid w:val="00AA2B48"/>
    <w:rsid w:val="00AA6BA2"/>
    <w:rsid w:val="00AB28DF"/>
    <w:rsid w:val="00AB2C31"/>
    <w:rsid w:val="00AB32CF"/>
    <w:rsid w:val="00AB3F40"/>
    <w:rsid w:val="00AB4A86"/>
    <w:rsid w:val="00AB5131"/>
    <w:rsid w:val="00AB5672"/>
    <w:rsid w:val="00AC0279"/>
    <w:rsid w:val="00AC05A0"/>
    <w:rsid w:val="00AC0B1E"/>
    <w:rsid w:val="00AC3847"/>
    <w:rsid w:val="00AC3A7B"/>
    <w:rsid w:val="00AC565D"/>
    <w:rsid w:val="00AD05FB"/>
    <w:rsid w:val="00AD3DA9"/>
    <w:rsid w:val="00AE044E"/>
    <w:rsid w:val="00AE0D9E"/>
    <w:rsid w:val="00AE1208"/>
    <w:rsid w:val="00AE1EDF"/>
    <w:rsid w:val="00AE3751"/>
    <w:rsid w:val="00AE3BB1"/>
    <w:rsid w:val="00AE732A"/>
    <w:rsid w:val="00AF014A"/>
    <w:rsid w:val="00AF0652"/>
    <w:rsid w:val="00AF3690"/>
    <w:rsid w:val="00AF4A63"/>
    <w:rsid w:val="00AF55F7"/>
    <w:rsid w:val="00AF59CD"/>
    <w:rsid w:val="00AF6FDA"/>
    <w:rsid w:val="00AF7870"/>
    <w:rsid w:val="00AF7D1C"/>
    <w:rsid w:val="00AF7D52"/>
    <w:rsid w:val="00B02404"/>
    <w:rsid w:val="00B026E2"/>
    <w:rsid w:val="00B027EA"/>
    <w:rsid w:val="00B02CB3"/>
    <w:rsid w:val="00B03F52"/>
    <w:rsid w:val="00B04E81"/>
    <w:rsid w:val="00B069AC"/>
    <w:rsid w:val="00B06EF8"/>
    <w:rsid w:val="00B072EF"/>
    <w:rsid w:val="00B07FBF"/>
    <w:rsid w:val="00B10E38"/>
    <w:rsid w:val="00B10F63"/>
    <w:rsid w:val="00B12821"/>
    <w:rsid w:val="00B14631"/>
    <w:rsid w:val="00B14FD8"/>
    <w:rsid w:val="00B162AA"/>
    <w:rsid w:val="00B17C03"/>
    <w:rsid w:val="00B217C1"/>
    <w:rsid w:val="00B21F7B"/>
    <w:rsid w:val="00B245F9"/>
    <w:rsid w:val="00B251B8"/>
    <w:rsid w:val="00B25697"/>
    <w:rsid w:val="00B25D0E"/>
    <w:rsid w:val="00B25E91"/>
    <w:rsid w:val="00B266DB"/>
    <w:rsid w:val="00B26F7C"/>
    <w:rsid w:val="00B273EF"/>
    <w:rsid w:val="00B278EF"/>
    <w:rsid w:val="00B30C26"/>
    <w:rsid w:val="00B30DAA"/>
    <w:rsid w:val="00B30E3C"/>
    <w:rsid w:val="00B31039"/>
    <w:rsid w:val="00B31FA2"/>
    <w:rsid w:val="00B3221F"/>
    <w:rsid w:val="00B32449"/>
    <w:rsid w:val="00B32B05"/>
    <w:rsid w:val="00B345FB"/>
    <w:rsid w:val="00B35946"/>
    <w:rsid w:val="00B371DA"/>
    <w:rsid w:val="00B443C4"/>
    <w:rsid w:val="00B448AF"/>
    <w:rsid w:val="00B44A92"/>
    <w:rsid w:val="00B46B32"/>
    <w:rsid w:val="00B51498"/>
    <w:rsid w:val="00B542BE"/>
    <w:rsid w:val="00B544A3"/>
    <w:rsid w:val="00B6139E"/>
    <w:rsid w:val="00B62039"/>
    <w:rsid w:val="00B62CF4"/>
    <w:rsid w:val="00B63627"/>
    <w:rsid w:val="00B64786"/>
    <w:rsid w:val="00B64806"/>
    <w:rsid w:val="00B64BE6"/>
    <w:rsid w:val="00B66AF7"/>
    <w:rsid w:val="00B70A8F"/>
    <w:rsid w:val="00B70AC1"/>
    <w:rsid w:val="00B713BE"/>
    <w:rsid w:val="00B7286F"/>
    <w:rsid w:val="00B72A2F"/>
    <w:rsid w:val="00B73353"/>
    <w:rsid w:val="00B73962"/>
    <w:rsid w:val="00B7403F"/>
    <w:rsid w:val="00B744D1"/>
    <w:rsid w:val="00B75028"/>
    <w:rsid w:val="00B755A4"/>
    <w:rsid w:val="00B758D1"/>
    <w:rsid w:val="00B76E41"/>
    <w:rsid w:val="00B77D86"/>
    <w:rsid w:val="00B80548"/>
    <w:rsid w:val="00B81366"/>
    <w:rsid w:val="00B83919"/>
    <w:rsid w:val="00B83E77"/>
    <w:rsid w:val="00B83F7C"/>
    <w:rsid w:val="00B85324"/>
    <w:rsid w:val="00B86514"/>
    <w:rsid w:val="00B90E9B"/>
    <w:rsid w:val="00B91CF8"/>
    <w:rsid w:val="00B9455C"/>
    <w:rsid w:val="00B9476E"/>
    <w:rsid w:val="00B96636"/>
    <w:rsid w:val="00B97425"/>
    <w:rsid w:val="00BA1D76"/>
    <w:rsid w:val="00BA4E90"/>
    <w:rsid w:val="00BA5499"/>
    <w:rsid w:val="00BA5C81"/>
    <w:rsid w:val="00BA62A1"/>
    <w:rsid w:val="00BA7B79"/>
    <w:rsid w:val="00BB00E5"/>
    <w:rsid w:val="00BB05B9"/>
    <w:rsid w:val="00BB0A33"/>
    <w:rsid w:val="00BB4467"/>
    <w:rsid w:val="00BB4513"/>
    <w:rsid w:val="00BB5B62"/>
    <w:rsid w:val="00BB75E0"/>
    <w:rsid w:val="00BC0241"/>
    <w:rsid w:val="00BC2DBB"/>
    <w:rsid w:val="00BC37C7"/>
    <w:rsid w:val="00BC42BF"/>
    <w:rsid w:val="00BC6265"/>
    <w:rsid w:val="00BD0320"/>
    <w:rsid w:val="00BD0973"/>
    <w:rsid w:val="00BD14BA"/>
    <w:rsid w:val="00BD3448"/>
    <w:rsid w:val="00BD408D"/>
    <w:rsid w:val="00BD44EC"/>
    <w:rsid w:val="00BD52AE"/>
    <w:rsid w:val="00BD59E8"/>
    <w:rsid w:val="00BD5AC0"/>
    <w:rsid w:val="00BD7A76"/>
    <w:rsid w:val="00BE0BF2"/>
    <w:rsid w:val="00BE0CF5"/>
    <w:rsid w:val="00BE1502"/>
    <w:rsid w:val="00BE5C7E"/>
    <w:rsid w:val="00BE6312"/>
    <w:rsid w:val="00BE6E4C"/>
    <w:rsid w:val="00BE7149"/>
    <w:rsid w:val="00BF6CEB"/>
    <w:rsid w:val="00BF6DF8"/>
    <w:rsid w:val="00C01B7C"/>
    <w:rsid w:val="00C037C2"/>
    <w:rsid w:val="00C03BCA"/>
    <w:rsid w:val="00C042B2"/>
    <w:rsid w:val="00C0588F"/>
    <w:rsid w:val="00C06E20"/>
    <w:rsid w:val="00C07F50"/>
    <w:rsid w:val="00C10254"/>
    <w:rsid w:val="00C12D89"/>
    <w:rsid w:val="00C15375"/>
    <w:rsid w:val="00C1540C"/>
    <w:rsid w:val="00C20AA5"/>
    <w:rsid w:val="00C212DE"/>
    <w:rsid w:val="00C212E7"/>
    <w:rsid w:val="00C21382"/>
    <w:rsid w:val="00C215E1"/>
    <w:rsid w:val="00C21F44"/>
    <w:rsid w:val="00C23CBC"/>
    <w:rsid w:val="00C25073"/>
    <w:rsid w:val="00C31482"/>
    <w:rsid w:val="00C32A23"/>
    <w:rsid w:val="00C3338F"/>
    <w:rsid w:val="00C33734"/>
    <w:rsid w:val="00C35639"/>
    <w:rsid w:val="00C356D3"/>
    <w:rsid w:val="00C37117"/>
    <w:rsid w:val="00C372C6"/>
    <w:rsid w:val="00C373BB"/>
    <w:rsid w:val="00C402CF"/>
    <w:rsid w:val="00C40DE6"/>
    <w:rsid w:val="00C42132"/>
    <w:rsid w:val="00C437E3"/>
    <w:rsid w:val="00C44F1A"/>
    <w:rsid w:val="00C45E3D"/>
    <w:rsid w:val="00C46407"/>
    <w:rsid w:val="00C50A1B"/>
    <w:rsid w:val="00C524FD"/>
    <w:rsid w:val="00C532FD"/>
    <w:rsid w:val="00C54BAA"/>
    <w:rsid w:val="00C56170"/>
    <w:rsid w:val="00C56F5E"/>
    <w:rsid w:val="00C572BB"/>
    <w:rsid w:val="00C576EC"/>
    <w:rsid w:val="00C60286"/>
    <w:rsid w:val="00C61770"/>
    <w:rsid w:val="00C624D6"/>
    <w:rsid w:val="00C62695"/>
    <w:rsid w:val="00C63C3C"/>
    <w:rsid w:val="00C651D1"/>
    <w:rsid w:val="00C65467"/>
    <w:rsid w:val="00C65B14"/>
    <w:rsid w:val="00C663DA"/>
    <w:rsid w:val="00C670E3"/>
    <w:rsid w:val="00C67842"/>
    <w:rsid w:val="00C704C4"/>
    <w:rsid w:val="00C72560"/>
    <w:rsid w:val="00C7260C"/>
    <w:rsid w:val="00C7314F"/>
    <w:rsid w:val="00C76ACB"/>
    <w:rsid w:val="00C77561"/>
    <w:rsid w:val="00C77F3C"/>
    <w:rsid w:val="00C80558"/>
    <w:rsid w:val="00C8102B"/>
    <w:rsid w:val="00C8102D"/>
    <w:rsid w:val="00C84D9A"/>
    <w:rsid w:val="00C84E5E"/>
    <w:rsid w:val="00C854B8"/>
    <w:rsid w:val="00C85B72"/>
    <w:rsid w:val="00C86471"/>
    <w:rsid w:val="00C87729"/>
    <w:rsid w:val="00C90416"/>
    <w:rsid w:val="00C905C2"/>
    <w:rsid w:val="00C91A07"/>
    <w:rsid w:val="00C972F1"/>
    <w:rsid w:val="00C97685"/>
    <w:rsid w:val="00CA1332"/>
    <w:rsid w:val="00CA14DA"/>
    <w:rsid w:val="00CA2ABD"/>
    <w:rsid w:val="00CA3E5C"/>
    <w:rsid w:val="00CA4FCF"/>
    <w:rsid w:val="00CA66A3"/>
    <w:rsid w:val="00CB3963"/>
    <w:rsid w:val="00CB4206"/>
    <w:rsid w:val="00CB4DCF"/>
    <w:rsid w:val="00CB536B"/>
    <w:rsid w:val="00CB5491"/>
    <w:rsid w:val="00CB67C6"/>
    <w:rsid w:val="00CB6B29"/>
    <w:rsid w:val="00CB6C34"/>
    <w:rsid w:val="00CB7649"/>
    <w:rsid w:val="00CC0094"/>
    <w:rsid w:val="00CC08A4"/>
    <w:rsid w:val="00CC15A2"/>
    <w:rsid w:val="00CC1A06"/>
    <w:rsid w:val="00CC1E91"/>
    <w:rsid w:val="00CC1EBF"/>
    <w:rsid w:val="00CC27BE"/>
    <w:rsid w:val="00CC2983"/>
    <w:rsid w:val="00CC3DF1"/>
    <w:rsid w:val="00CC425B"/>
    <w:rsid w:val="00CC5E05"/>
    <w:rsid w:val="00CC6DBC"/>
    <w:rsid w:val="00CD00FF"/>
    <w:rsid w:val="00CD02E5"/>
    <w:rsid w:val="00CD1591"/>
    <w:rsid w:val="00CD1E10"/>
    <w:rsid w:val="00CD23D4"/>
    <w:rsid w:val="00CD24E7"/>
    <w:rsid w:val="00CD2C53"/>
    <w:rsid w:val="00CD6C4D"/>
    <w:rsid w:val="00CE0739"/>
    <w:rsid w:val="00CE15DA"/>
    <w:rsid w:val="00CE405D"/>
    <w:rsid w:val="00CE65D2"/>
    <w:rsid w:val="00CE7857"/>
    <w:rsid w:val="00CF0EB3"/>
    <w:rsid w:val="00CF2FF7"/>
    <w:rsid w:val="00CF3A93"/>
    <w:rsid w:val="00CF3BF5"/>
    <w:rsid w:val="00CF4962"/>
    <w:rsid w:val="00D003C0"/>
    <w:rsid w:val="00D01FAA"/>
    <w:rsid w:val="00D02920"/>
    <w:rsid w:val="00D037E1"/>
    <w:rsid w:val="00D04332"/>
    <w:rsid w:val="00D0589C"/>
    <w:rsid w:val="00D1122B"/>
    <w:rsid w:val="00D14C71"/>
    <w:rsid w:val="00D1710E"/>
    <w:rsid w:val="00D17887"/>
    <w:rsid w:val="00D17FB3"/>
    <w:rsid w:val="00D239D3"/>
    <w:rsid w:val="00D2403C"/>
    <w:rsid w:val="00D2546B"/>
    <w:rsid w:val="00D26CC3"/>
    <w:rsid w:val="00D27A2B"/>
    <w:rsid w:val="00D27B10"/>
    <w:rsid w:val="00D3084B"/>
    <w:rsid w:val="00D30B6E"/>
    <w:rsid w:val="00D3161A"/>
    <w:rsid w:val="00D32BC0"/>
    <w:rsid w:val="00D344E4"/>
    <w:rsid w:val="00D3715B"/>
    <w:rsid w:val="00D37337"/>
    <w:rsid w:val="00D424E7"/>
    <w:rsid w:val="00D4288B"/>
    <w:rsid w:val="00D428EE"/>
    <w:rsid w:val="00D436BF"/>
    <w:rsid w:val="00D440C6"/>
    <w:rsid w:val="00D46478"/>
    <w:rsid w:val="00D5067A"/>
    <w:rsid w:val="00D51CF0"/>
    <w:rsid w:val="00D53193"/>
    <w:rsid w:val="00D53430"/>
    <w:rsid w:val="00D534DF"/>
    <w:rsid w:val="00D54DCC"/>
    <w:rsid w:val="00D558AF"/>
    <w:rsid w:val="00D56C20"/>
    <w:rsid w:val="00D57FA3"/>
    <w:rsid w:val="00D62FF9"/>
    <w:rsid w:val="00D647E3"/>
    <w:rsid w:val="00D6500D"/>
    <w:rsid w:val="00D65714"/>
    <w:rsid w:val="00D659FA"/>
    <w:rsid w:val="00D65A20"/>
    <w:rsid w:val="00D66D2E"/>
    <w:rsid w:val="00D7186D"/>
    <w:rsid w:val="00D71E25"/>
    <w:rsid w:val="00D71FE4"/>
    <w:rsid w:val="00D73C75"/>
    <w:rsid w:val="00D73F8A"/>
    <w:rsid w:val="00D76065"/>
    <w:rsid w:val="00D76C64"/>
    <w:rsid w:val="00D77146"/>
    <w:rsid w:val="00D778AB"/>
    <w:rsid w:val="00D80434"/>
    <w:rsid w:val="00D8048F"/>
    <w:rsid w:val="00D8228F"/>
    <w:rsid w:val="00D82F9F"/>
    <w:rsid w:val="00D87736"/>
    <w:rsid w:val="00D87AA0"/>
    <w:rsid w:val="00D923E7"/>
    <w:rsid w:val="00D9427C"/>
    <w:rsid w:val="00D94ACB"/>
    <w:rsid w:val="00D97893"/>
    <w:rsid w:val="00D97D68"/>
    <w:rsid w:val="00DA0524"/>
    <w:rsid w:val="00DA1B1C"/>
    <w:rsid w:val="00DA2E9D"/>
    <w:rsid w:val="00DA47B7"/>
    <w:rsid w:val="00DA5D9E"/>
    <w:rsid w:val="00DA694D"/>
    <w:rsid w:val="00DB1B99"/>
    <w:rsid w:val="00DB3619"/>
    <w:rsid w:val="00DB3977"/>
    <w:rsid w:val="00DB3D62"/>
    <w:rsid w:val="00DC04F5"/>
    <w:rsid w:val="00DC253E"/>
    <w:rsid w:val="00DC255E"/>
    <w:rsid w:val="00DC32D3"/>
    <w:rsid w:val="00DC3404"/>
    <w:rsid w:val="00DC3737"/>
    <w:rsid w:val="00DC6466"/>
    <w:rsid w:val="00DC7943"/>
    <w:rsid w:val="00DC7CF0"/>
    <w:rsid w:val="00DD1108"/>
    <w:rsid w:val="00DD16CE"/>
    <w:rsid w:val="00DD4719"/>
    <w:rsid w:val="00DD48C5"/>
    <w:rsid w:val="00DD57CB"/>
    <w:rsid w:val="00DD6229"/>
    <w:rsid w:val="00DD6923"/>
    <w:rsid w:val="00DD6BC8"/>
    <w:rsid w:val="00DD6E2E"/>
    <w:rsid w:val="00DE00D9"/>
    <w:rsid w:val="00DE117A"/>
    <w:rsid w:val="00DE2577"/>
    <w:rsid w:val="00DE28AA"/>
    <w:rsid w:val="00DE3ECB"/>
    <w:rsid w:val="00DE4069"/>
    <w:rsid w:val="00DE4844"/>
    <w:rsid w:val="00DE6CB6"/>
    <w:rsid w:val="00DE799D"/>
    <w:rsid w:val="00DE79FD"/>
    <w:rsid w:val="00DF048D"/>
    <w:rsid w:val="00DF0A62"/>
    <w:rsid w:val="00DF1A47"/>
    <w:rsid w:val="00DF1BD5"/>
    <w:rsid w:val="00DF2B21"/>
    <w:rsid w:val="00DF3264"/>
    <w:rsid w:val="00DF4397"/>
    <w:rsid w:val="00DF4689"/>
    <w:rsid w:val="00DF4722"/>
    <w:rsid w:val="00DF4F03"/>
    <w:rsid w:val="00DF5AB0"/>
    <w:rsid w:val="00DF755E"/>
    <w:rsid w:val="00DF7BFF"/>
    <w:rsid w:val="00E00328"/>
    <w:rsid w:val="00E03135"/>
    <w:rsid w:val="00E03621"/>
    <w:rsid w:val="00E05140"/>
    <w:rsid w:val="00E07288"/>
    <w:rsid w:val="00E0748C"/>
    <w:rsid w:val="00E133BC"/>
    <w:rsid w:val="00E13589"/>
    <w:rsid w:val="00E14619"/>
    <w:rsid w:val="00E14756"/>
    <w:rsid w:val="00E16657"/>
    <w:rsid w:val="00E17B48"/>
    <w:rsid w:val="00E17E7E"/>
    <w:rsid w:val="00E212C2"/>
    <w:rsid w:val="00E219DA"/>
    <w:rsid w:val="00E21E9D"/>
    <w:rsid w:val="00E223AB"/>
    <w:rsid w:val="00E23224"/>
    <w:rsid w:val="00E24F6A"/>
    <w:rsid w:val="00E252AF"/>
    <w:rsid w:val="00E25E13"/>
    <w:rsid w:val="00E27BF8"/>
    <w:rsid w:val="00E27F04"/>
    <w:rsid w:val="00E33637"/>
    <w:rsid w:val="00E3525F"/>
    <w:rsid w:val="00E35CB7"/>
    <w:rsid w:val="00E36C08"/>
    <w:rsid w:val="00E378C8"/>
    <w:rsid w:val="00E37C2A"/>
    <w:rsid w:val="00E37CC3"/>
    <w:rsid w:val="00E37CDB"/>
    <w:rsid w:val="00E37F55"/>
    <w:rsid w:val="00E4083A"/>
    <w:rsid w:val="00E40B02"/>
    <w:rsid w:val="00E4114E"/>
    <w:rsid w:val="00E41F9D"/>
    <w:rsid w:val="00E41FDB"/>
    <w:rsid w:val="00E42631"/>
    <w:rsid w:val="00E43C7A"/>
    <w:rsid w:val="00E43E86"/>
    <w:rsid w:val="00E46CDE"/>
    <w:rsid w:val="00E46FC7"/>
    <w:rsid w:val="00E513A9"/>
    <w:rsid w:val="00E51D6B"/>
    <w:rsid w:val="00E523DD"/>
    <w:rsid w:val="00E53F68"/>
    <w:rsid w:val="00E5546D"/>
    <w:rsid w:val="00E558D7"/>
    <w:rsid w:val="00E5634C"/>
    <w:rsid w:val="00E57A5A"/>
    <w:rsid w:val="00E60B6D"/>
    <w:rsid w:val="00E64BAF"/>
    <w:rsid w:val="00E676DA"/>
    <w:rsid w:val="00E67A5F"/>
    <w:rsid w:val="00E67C8E"/>
    <w:rsid w:val="00E7030D"/>
    <w:rsid w:val="00E721D9"/>
    <w:rsid w:val="00E7442E"/>
    <w:rsid w:val="00E74EF4"/>
    <w:rsid w:val="00E76D9B"/>
    <w:rsid w:val="00E7754F"/>
    <w:rsid w:val="00E80409"/>
    <w:rsid w:val="00E81B90"/>
    <w:rsid w:val="00E83231"/>
    <w:rsid w:val="00E83782"/>
    <w:rsid w:val="00E839D8"/>
    <w:rsid w:val="00E83D59"/>
    <w:rsid w:val="00E83DA5"/>
    <w:rsid w:val="00E8433D"/>
    <w:rsid w:val="00E844C3"/>
    <w:rsid w:val="00E8533E"/>
    <w:rsid w:val="00E8596E"/>
    <w:rsid w:val="00E90C1E"/>
    <w:rsid w:val="00E915BA"/>
    <w:rsid w:val="00E9244E"/>
    <w:rsid w:val="00E92862"/>
    <w:rsid w:val="00E93899"/>
    <w:rsid w:val="00E94051"/>
    <w:rsid w:val="00E9474B"/>
    <w:rsid w:val="00E94E66"/>
    <w:rsid w:val="00E95569"/>
    <w:rsid w:val="00EA05C7"/>
    <w:rsid w:val="00EA1873"/>
    <w:rsid w:val="00EA27E6"/>
    <w:rsid w:val="00EA2A56"/>
    <w:rsid w:val="00EA723B"/>
    <w:rsid w:val="00EA7486"/>
    <w:rsid w:val="00EB0C72"/>
    <w:rsid w:val="00EB19B9"/>
    <w:rsid w:val="00EB54FB"/>
    <w:rsid w:val="00EC04AD"/>
    <w:rsid w:val="00EC0750"/>
    <w:rsid w:val="00EC0B27"/>
    <w:rsid w:val="00EC1131"/>
    <w:rsid w:val="00EC135B"/>
    <w:rsid w:val="00EC42E2"/>
    <w:rsid w:val="00EC74A9"/>
    <w:rsid w:val="00EC7A59"/>
    <w:rsid w:val="00ED0D92"/>
    <w:rsid w:val="00ED1104"/>
    <w:rsid w:val="00ED31F9"/>
    <w:rsid w:val="00ED6139"/>
    <w:rsid w:val="00ED789C"/>
    <w:rsid w:val="00EE02A4"/>
    <w:rsid w:val="00EE1943"/>
    <w:rsid w:val="00EE228F"/>
    <w:rsid w:val="00EE47BB"/>
    <w:rsid w:val="00EE5F1D"/>
    <w:rsid w:val="00EE6A06"/>
    <w:rsid w:val="00EE7C5F"/>
    <w:rsid w:val="00EF173C"/>
    <w:rsid w:val="00EF1C22"/>
    <w:rsid w:val="00EF1E90"/>
    <w:rsid w:val="00EF305D"/>
    <w:rsid w:val="00EF5746"/>
    <w:rsid w:val="00EF5B2A"/>
    <w:rsid w:val="00EF68D5"/>
    <w:rsid w:val="00EF7C1A"/>
    <w:rsid w:val="00F00734"/>
    <w:rsid w:val="00F014B4"/>
    <w:rsid w:val="00F0177E"/>
    <w:rsid w:val="00F01F85"/>
    <w:rsid w:val="00F0318D"/>
    <w:rsid w:val="00F04ABE"/>
    <w:rsid w:val="00F07A4E"/>
    <w:rsid w:val="00F07BCA"/>
    <w:rsid w:val="00F11843"/>
    <w:rsid w:val="00F122F6"/>
    <w:rsid w:val="00F12C95"/>
    <w:rsid w:val="00F14194"/>
    <w:rsid w:val="00F14DB3"/>
    <w:rsid w:val="00F15324"/>
    <w:rsid w:val="00F15E48"/>
    <w:rsid w:val="00F1798B"/>
    <w:rsid w:val="00F23304"/>
    <w:rsid w:val="00F23D63"/>
    <w:rsid w:val="00F24B87"/>
    <w:rsid w:val="00F27202"/>
    <w:rsid w:val="00F3058D"/>
    <w:rsid w:val="00F32D70"/>
    <w:rsid w:val="00F3373E"/>
    <w:rsid w:val="00F3566A"/>
    <w:rsid w:val="00F3592E"/>
    <w:rsid w:val="00F359B1"/>
    <w:rsid w:val="00F377C3"/>
    <w:rsid w:val="00F41B7E"/>
    <w:rsid w:val="00F45B4A"/>
    <w:rsid w:val="00F50785"/>
    <w:rsid w:val="00F507D7"/>
    <w:rsid w:val="00F51425"/>
    <w:rsid w:val="00F523DC"/>
    <w:rsid w:val="00F52E41"/>
    <w:rsid w:val="00F5390A"/>
    <w:rsid w:val="00F546E8"/>
    <w:rsid w:val="00F54CB9"/>
    <w:rsid w:val="00F562FA"/>
    <w:rsid w:val="00F604BE"/>
    <w:rsid w:val="00F62148"/>
    <w:rsid w:val="00F630D1"/>
    <w:rsid w:val="00F631B4"/>
    <w:rsid w:val="00F6401A"/>
    <w:rsid w:val="00F67C5B"/>
    <w:rsid w:val="00F67CEA"/>
    <w:rsid w:val="00F701D3"/>
    <w:rsid w:val="00F70468"/>
    <w:rsid w:val="00F706A4"/>
    <w:rsid w:val="00F71A39"/>
    <w:rsid w:val="00F72E98"/>
    <w:rsid w:val="00F73429"/>
    <w:rsid w:val="00F73C08"/>
    <w:rsid w:val="00F73D32"/>
    <w:rsid w:val="00F748C8"/>
    <w:rsid w:val="00F800B2"/>
    <w:rsid w:val="00F8173E"/>
    <w:rsid w:val="00F82F3E"/>
    <w:rsid w:val="00F84095"/>
    <w:rsid w:val="00F84657"/>
    <w:rsid w:val="00F859E2"/>
    <w:rsid w:val="00F86467"/>
    <w:rsid w:val="00F86FDE"/>
    <w:rsid w:val="00F90E02"/>
    <w:rsid w:val="00F919F3"/>
    <w:rsid w:val="00F92226"/>
    <w:rsid w:val="00F9390F"/>
    <w:rsid w:val="00F93A1E"/>
    <w:rsid w:val="00F943C5"/>
    <w:rsid w:val="00F94698"/>
    <w:rsid w:val="00F95CBC"/>
    <w:rsid w:val="00F95F50"/>
    <w:rsid w:val="00FA067A"/>
    <w:rsid w:val="00FA4AE4"/>
    <w:rsid w:val="00FA4EFC"/>
    <w:rsid w:val="00FA64C7"/>
    <w:rsid w:val="00FA78F8"/>
    <w:rsid w:val="00FB0337"/>
    <w:rsid w:val="00FB0E49"/>
    <w:rsid w:val="00FB10BD"/>
    <w:rsid w:val="00FB19C1"/>
    <w:rsid w:val="00FB5688"/>
    <w:rsid w:val="00FB5A03"/>
    <w:rsid w:val="00FB67B2"/>
    <w:rsid w:val="00FC22D0"/>
    <w:rsid w:val="00FC6633"/>
    <w:rsid w:val="00FC6B75"/>
    <w:rsid w:val="00FC6FB3"/>
    <w:rsid w:val="00FC7297"/>
    <w:rsid w:val="00FC7DCA"/>
    <w:rsid w:val="00FD0225"/>
    <w:rsid w:val="00FD16C0"/>
    <w:rsid w:val="00FD34BB"/>
    <w:rsid w:val="00FD4A1E"/>
    <w:rsid w:val="00FD5173"/>
    <w:rsid w:val="00FD5502"/>
    <w:rsid w:val="00FD626D"/>
    <w:rsid w:val="00FD6B9B"/>
    <w:rsid w:val="00FD6BCE"/>
    <w:rsid w:val="00FD7FAD"/>
    <w:rsid w:val="00FE0209"/>
    <w:rsid w:val="00FE07A7"/>
    <w:rsid w:val="00FE25E2"/>
    <w:rsid w:val="00FE2BAF"/>
    <w:rsid w:val="00FE4D3E"/>
    <w:rsid w:val="00FE4F9D"/>
    <w:rsid w:val="00FE61DB"/>
    <w:rsid w:val="00FE799A"/>
    <w:rsid w:val="00FF1198"/>
    <w:rsid w:val="00FF1902"/>
    <w:rsid w:val="00FF1BEE"/>
    <w:rsid w:val="00FF24FB"/>
    <w:rsid w:val="00FF3E3C"/>
    <w:rsid w:val="00FF53BD"/>
    <w:rsid w:val="00FF722D"/>
    <w:rsid w:val="00FF73A6"/>
    <w:rsid w:val="00FF7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8EF"/>
    <w:rPr>
      <w:rFonts w:asciiTheme="minorHAnsi" w:hAnsiTheme="minorHAnsi"/>
      <w:sz w:val="24"/>
      <w:szCs w:val="24"/>
      <w:lang w:eastAsia="ja-JP"/>
    </w:rPr>
  </w:style>
  <w:style w:type="paragraph" w:styleId="Heading1">
    <w:name w:val="heading 1"/>
    <w:basedOn w:val="Normal"/>
    <w:next w:val="Normal"/>
    <w:qFormat/>
    <w:rsid w:val="00CD159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14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1463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EA7486"/>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basedOn w:val="Normal"/>
    <w:link w:val="NDGHeading1CharChar"/>
    <w:autoRedefine/>
    <w:rsid w:val="007F2783"/>
    <w:pPr>
      <w:numPr>
        <w:numId w:val="1"/>
      </w:numPr>
      <w:tabs>
        <w:tab w:val="left" w:pos="0"/>
      </w:tabs>
      <w:autoSpaceDE w:val="0"/>
      <w:autoSpaceDN w:val="0"/>
      <w:adjustRightInd w:val="0"/>
      <w:outlineLvl w:val="0"/>
    </w:pPr>
    <w:rPr>
      <w:rFonts w:ascii="Arial" w:hAnsi="Arial"/>
      <w:b/>
      <w:color w:val="1F497D" w:themeColor="text2"/>
    </w:rPr>
  </w:style>
  <w:style w:type="character" w:customStyle="1" w:styleId="NDGHeading1CharChar">
    <w:name w:val="NDG Heading 1 Char Char"/>
    <w:basedOn w:val="DefaultParagraphFont"/>
    <w:link w:val="NDGHeading1"/>
    <w:rsid w:val="007F2783"/>
    <w:rPr>
      <w:rFonts w:ascii="Arial" w:hAnsi="Arial"/>
      <w:b/>
      <w:color w:val="1F497D" w:themeColor="text2"/>
      <w:sz w:val="24"/>
      <w:szCs w:val="24"/>
      <w:lang w:eastAsia="ja-JP"/>
    </w:rPr>
  </w:style>
  <w:style w:type="paragraph" w:customStyle="1" w:styleId="NDGNormal">
    <w:name w:val="NDG Normal"/>
    <w:basedOn w:val="Normal"/>
    <w:link w:val="NDGNormalChar"/>
    <w:qFormat/>
    <w:rsid w:val="00EF1C22"/>
  </w:style>
  <w:style w:type="character" w:customStyle="1" w:styleId="NDGNormalChar">
    <w:name w:val="NDG Normal Char"/>
    <w:basedOn w:val="NDGHeading1CharChar"/>
    <w:link w:val="NDGNormal"/>
    <w:rsid w:val="00EF1C22"/>
    <w:rPr>
      <w:rFonts w:asciiTheme="minorHAnsi" w:hAnsiTheme="minorHAnsi"/>
      <w:b/>
      <w:color w:val="1F497D" w:themeColor="text2"/>
      <w:sz w:val="24"/>
      <w:szCs w:val="24"/>
      <w:lang w:eastAsia="ja-JP"/>
    </w:rPr>
  </w:style>
  <w:style w:type="character" w:styleId="FollowedHyperlink">
    <w:name w:val="FollowedHyperlink"/>
    <w:basedOn w:val="DefaultParagraphFont"/>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rsid w:val="00B14631"/>
  </w:style>
  <w:style w:type="paragraph" w:styleId="TOC2">
    <w:name w:val="toc 2"/>
    <w:basedOn w:val="Normal"/>
    <w:next w:val="Normal"/>
    <w:autoRedefine/>
    <w:uiPriority w:val="39"/>
    <w:rsid w:val="00B14631"/>
    <w:pPr>
      <w:ind w:left="240"/>
    </w:pPr>
  </w:style>
  <w:style w:type="paragraph" w:styleId="Header">
    <w:name w:val="header"/>
    <w:basedOn w:val="Normal"/>
    <w:rsid w:val="000B36EB"/>
    <w:pPr>
      <w:tabs>
        <w:tab w:val="center" w:pos="4320"/>
        <w:tab w:val="right" w:pos="8640"/>
      </w:tabs>
    </w:pPr>
    <w:rPr>
      <w:rFonts w:ascii="Arial" w:hAnsi="Arial"/>
    </w:rPr>
  </w:style>
  <w:style w:type="paragraph" w:styleId="Footer">
    <w:name w:val="footer"/>
    <w:basedOn w:val="Normal"/>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link w:val="NDGHeading2Char"/>
    <w:autoRedefine/>
    <w:rsid w:val="00172ADF"/>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172ADF"/>
    <w:rPr>
      <w:rFonts w:ascii="Arial" w:hAnsi="Arial"/>
      <w:b/>
      <w:bCs/>
      <w:color w:val="1F497D" w:themeColor="text2"/>
      <w:sz w:val="22"/>
      <w:szCs w:val="24"/>
      <w:lang w:eastAsia="ja-JP"/>
    </w:rPr>
  </w:style>
  <w:style w:type="paragraph" w:styleId="TOC3">
    <w:name w:val="toc 3"/>
    <w:basedOn w:val="Normal"/>
    <w:next w:val="Normal"/>
    <w:autoRedefine/>
    <w:uiPriority w:val="39"/>
    <w:rsid w:val="00C84E5E"/>
    <w:pPr>
      <w:ind w:left="480"/>
    </w:pPr>
  </w:style>
  <w:style w:type="paragraph" w:styleId="BalloonText">
    <w:name w:val="Balloon Text"/>
    <w:basedOn w:val="Normal"/>
    <w:semiHidden/>
    <w:rsid w:val="00E9244E"/>
    <w:rPr>
      <w:rFonts w:ascii="Tahoma" w:hAnsi="Tahoma" w:cs="Tahoma"/>
      <w:sz w:val="16"/>
      <w:szCs w:val="16"/>
    </w:rPr>
  </w:style>
  <w:style w:type="paragraph" w:customStyle="1" w:styleId="NDGHeading6">
    <w:name w:val="NDG Heading 6"/>
    <w:basedOn w:val="NDGHeading1"/>
    <w:rsid w:val="008F0901"/>
    <w:pPr>
      <w:ind w:left="-720"/>
      <w:outlineLvl w:val="5"/>
    </w:pPr>
  </w:style>
  <w:style w:type="paragraph" w:customStyle="1" w:styleId="NDGHeading3">
    <w:name w:val="NDG Heading 3"/>
    <w:basedOn w:val="Normal"/>
    <w:link w:val="NDGHeading3Char"/>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semiHidden/>
    <w:rsid w:val="00F3566A"/>
    <w:rPr>
      <w:sz w:val="20"/>
      <w:szCs w:val="20"/>
    </w:rPr>
  </w:style>
  <w:style w:type="paragraph" w:styleId="CommentSubject">
    <w:name w:val="annotation subject"/>
    <w:basedOn w:val="CommentText"/>
    <w:next w:val="CommentText"/>
    <w:semiHidden/>
    <w:rsid w:val="00F3566A"/>
    <w:rPr>
      <w:b/>
      <w:bCs/>
    </w:rPr>
  </w:style>
  <w:style w:type="table" w:customStyle="1" w:styleId="ImportantNote">
    <w:name w:val="Important Note"/>
    <w:basedOn w:val="TableNormal"/>
    <w:rsid w:val="0006565C"/>
    <w:rPr>
      <w: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CCCC"/>
    </w:tcPr>
  </w:style>
  <w:style w:type="paragraph" w:customStyle="1" w:styleId="NDGHotBox">
    <w:name w:val="NDG Hot Box"/>
    <w:basedOn w:val="Normal"/>
    <w:link w:val="NDGHotBoxChar"/>
    <w:qFormat/>
    <w:rsid w:val="00EB0C72"/>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8C7C47"/>
    <w:pPr>
      <w:ind w:left="720"/>
      <w:contextualSpacing/>
    </w:pPr>
  </w:style>
  <w:style w:type="character" w:customStyle="1" w:styleId="NDGHotBoxChar">
    <w:name w:val="NDG Hot Box Char"/>
    <w:basedOn w:val="DefaultParagraphFont"/>
    <w:link w:val="NDGHotBox"/>
    <w:rsid w:val="00EB0C72"/>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004216"/>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paragraph" w:customStyle="1" w:styleId="NDGTask1">
    <w:name w:val="NDG Task 1"/>
    <w:basedOn w:val="NDGHeading1"/>
    <w:next w:val="NDGNormal"/>
    <w:link w:val="NDGTask1Char"/>
    <w:qFormat/>
    <w:rsid w:val="003F533D"/>
    <w:pPr>
      <w:numPr>
        <w:numId w:val="0"/>
      </w:numPr>
      <w:tabs>
        <w:tab w:val="left" w:pos="1080"/>
      </w:tabs>
    </w:pPr>
  </w:style>
  <w:style w:type="character" w:customStyle="1" w:styleId="NDGTask1Char">
    <w:name w:val="NDG Task 1 Char"/>
    <w:basedOn w:val="NDGHeading1CharChar"/>
    <w:link w:val="NDGTask1"/>
    <w:rsid w:val="003F533D"/>
    <w:rPr>
      <w:rFonts w:ascii="Arial" w:hAnsi="Arial"/>
      <w:b/>
      <w:color w:val="1F497D" w:themeColor="text2"/>
      <w:sz w:val="24"/>
      <w:szCs w:val="24"/>
      <w:lang w:eastAsia="ja-JP"/>
    </w:rPr>
  </w:style>
  <w:style w:type="paragraph" w:styleId="TOCHeading">
    <w:name w:val="TOC Heading"/>
    <w:basedOn w:val="Heading1"/>
    <w:next w:val="Normal"/>
    <w:uiPriority w:val="39"/>
    <w:unhideWhenUsed/>
    <w:qFormat/>
    <w:rsid w:val="006E5F3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StyleNDGHeading1Firstline0">
    <w:name w:val="Style NDG Heading 1 + First line:  0&quot;"/>
    <w:basedOn w:val="NDGHeading1"/>
    <w:next w:val="NDGNormal"/>
    <w:rsid w:val="00511931"/>
    <w:pPr>
      <w:ind w:firstLine="0"/>
    </w:pPr>
    <w:rPr>
      <w:rFonts w:eastAsia="Times New Roman"/>
      <w:bCs/>
      <w:szCs w:val="20"/>
    </w:rPr>
  </w:style>
  <w:style w:type="paragraph" w:customStyle="1" w:styleId="NDGTask2">
    <w:name w:val="NDG Task 2"/>
    <w:basedOn w:val="NDGTask1"/>
    <w:next w:val="NDGNormal"/>
    <w:qFormat/>
    <w:rsid w:val="005452D3"/>
    <w:pPr>
      <w:numPr>
        <w:ilvl w:val="1"/>
        <w:numId w:val="2"/>
      </w:numPr>
      <w:outlineLvl w:val="1"/>
    </w:pPr>
    <w:rPr>
      <w:bCs/>
      <w:sz w:val="22"/>
      <w:szCs w:val="22"/>
    </w:rPr>
  </w:style>
  <w:style w:type="paragraph" w:styleId="PlainText">
    <w:name w:val="Plain Text"/>
    <w:basedOn w:val="Normal"/>
    <w:link w:val="PlainTextChar"/>
    <w:uiPriority w:val="99"/>
    <w:unhideWhenUsed/>
    <w:rsid w:val="00F73429"/>
    <w:rPr>
      <w:rFonts w:ascii="Calibri" w:eastAsia="Calibri" w:hAnsi="Calibri"/>
      <w:sz w:val="22"/>
      <w:szCs w:val="21"/>
      <w:lang w:eastAsia="en-US"/>
    </w:rPr>
  </w:style>
  <w:style w:type="character" w:customStyle="1" w:styleId="PlainTextChar">
    <w:name w:val="Plain Text Char"/>
    <w:basedOn w:val="DefaultParagraphFont"/>
    <w:link w:val="PlainText"/>
    <w:uiPriority w:val="99"/>
    <w:rsid w:val="00F73429"/>
    <w:rPr>
      <w:rFonts w:ascii="Calibri" w:eastAsia="Calibri" w:hAnsi="Calibri"/>
      <w:sz w:val="22"/>
      <w:szCs w:val="21"/>
    </w:rPr>
  </w:style>
  <w:style w:type="paragraph" w:customStyle="1" w:styleId="Level1">
    <w:name w:val="Level 1"/>
    <w:basedOn w:val="Normal"/>
    <w:uiPriority w:val="99"/>
    <w:rsid w:val="00316D81"/>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C7434"/>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52155E"/>
    <w:pPr>
      <w:widowControl w:val="0"/>
      <w:ind w:left="342" w:hanging="342"/>
    </w:pPr>
    <w:rPr>
      <w:rFonts w:ascii="Times New Roman" w:eastAsia="Times New Roman" w:hAnsi="Times New Roman"/>
      <w:szCs w:val="20"/>
      <w:lang w:eastAsia="en-US"/>
    </w:rPr>
  </w:style>
  <w:style w:type="paragraph" w:styleId="NoSpacing">
    <w:name w:val="No Spacing"/>
    <w:uiPriority w:val="1"/>
    <w:qFormat/>
    <w:rsid w:val="00633D74"/>
    <w:rPr>
      <w:rFonts w:ascii="Calibri" w:eastAsia="Calibri" w:hAnsi="Calibri"/>
      <w:sz w:val="22"/>
      <w:szCs w:val="22"/>
    </w:rPr>
  </w:style>
  <w:style w:type="character" w:customStyle="1" w:styleId="grsslicetext1">
    <w:name w:val="grsslicetext1"/>
    <w:rsid w:val="00633D74"/>
    <w:rPr>
      <w:color w:val="000000"/>
    </w:rPr>
  </w:style>
  <w:style w:type="paragraph" w:styleId="FootnoteText">
    <w:name w:val="footnote text"/>
    <w:basedOn w:val="Normal"/>
    <w:link w:val="FootnoteTextChar"/>
    <w:uiPriority w:val="99"/>
    <w:semiHidden/>
    <w:unhideWhenUsed/>
    <w:rsid w:val="001E5579"/>
    <w:rPr>
      <w:sz w:val="20"/>
      <w:szCs w:val="20"/>
    </w:rPr>
  </w:style>
  <w:style w:type="character" w:customStyle="1" w:styleId="FootnoteTextChar">
    <w:name w:val="Footnote Text Char"/>
    <w:basedOn w:val="DefaultParagraphFont"/>
    <w:link w:val="FootnoteText"/>
    <w:uiPriority w:val="99"/>
    <w:semiHidden/>
    <w:rsid w:val="001E5579"/>
    <w:rPr>
      <w:rFonts w:asciiTheme="minorHAnsi" w:hAnsiTheme="minorHAnsi"/>
      <w:lang w:eastAsia="ja-JP"/>
    </w:rPr>
  </w:style>
  <w:style w:type="character" w:styleId="FootnoteReference">
    <w:name w:val="footnote reference"/>
    <w:basedOn w:val="DefaultParagraphFont"/>
    <w:uiPriority w:val="99"/>
    <w:semiHidden/>
    <w:unhideWhenUsed/>
    <w:rsid w:val="001E557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8EF"/>
    <w:rPr>
      <w:rFonts w:asciiTheme="minorHAnsi" w:hAnsiTheme="minorHAnsi"/>
      <w:sz w:val="24"/>
      <w:szCs w:val="24"/>
      <w:lang w:eastAsia="ja-JP"/>
    </w:rPr>
  </w:style>
  <w:style w:type="paragraph" w:styleId="Heading1">
    <w:name w:val="heading 1"/>
    <w:basedOn w:val="Normal"/>
    <w:next w:val="Normal"/>
    <w:qFormat/>
    <w:rsid w:val="00CD159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14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1463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EA7486"/>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basedOn w:val="Normal"/>
    <w:link w:val="NDGHeading1CharChar"/>
    <w:autoRedefine/>
    <w:rsid w:val="007F2783"/>
    <w:pPr>
      <w:numPr>
        <w:numId w:val="1"/>
      </w:numPr>
      <w:tabs>
        <w:tab w:val="left" w:pos="0"/>
      </w:tabs>
      <w:autoSpaceDE w:val="0"/>
      <w:autoSpaceDN w:val="0"/>
      <w:adjustRightInd w:val="0"/>
      <w:outlineLvl w:val="0"/>
    </w:pPr>
    <w:rPr>
      <w:rFonts w:ascii="Arial" w:hAnsi="Arial"/>
      <w:b/>
      <w:color w:val="1F497D" w:themeColor="text2"/>
    </w:rPr>
  </w:style>
  <w:style w:type="character" w:customStyle="1" w:styleId="NDGHeading1CharChar">
    <w:name w:val="NDG Heading 1 Char Char"/>
    <w:basedOn w:val="DefaultParagraphFont"/>
    <w:link w:val="NDGHeading1"/>
    <w:rsid w:val="007F2783"/>
    <w:rPr>
      <w:rFonts w:ascii="Arial" w:hAnsi="Arial"/>
      <w:b/>
      <w:color w:val="1F497D" w:themeColor="text2"/>
      <w:sz w:val="24"/>
      <w:szCs w:val="24"/>
      <w:lang w:eastAsia="ja-JP"/>
    </w:rPr>
  </w:style>
  <w:style w:type="paragraph" w:customStyle="1" w:styleId="NDGNormal">
    <w:name w:val="NDG Normal"/>
    <w:basedOn w:val="Normal"/>
    <w:link w:val="NDGNormalChar"/>
    <w:qFormat/>
    <w:rsid w:val="00EF1C22"/>
  </w:style>
  <w:style w:type="character" w:customStyle="1" w:styleId="NDGNormalChar">
    <w:name w:val="NDG Normal Char"/>
    <w:basedOn w:val="NDGHeading1CharChar"/>
    <w:link w:val="NDGNormal"/>
    <w:rsid w:val="00EF1C22"/>
    <w:rPr>
      <w:rFonts w:asciiTheme="minorHAnsi" w:hAnsiTheme="minorHAnsi"/>
      <w:b/>
      <w:color w:val="1F497D" w:themeColor="text2"/>
      <w:sz w:val="24"/>
      <w:szCs w:val="24"/>
      <w:lang w:eastAsia="ja-JP"/>
    </w:rPr>
  </w:style>
  <w:style w:type="character" w:styleId="FollowedHyperlink">
    <w:name w:val="FollowedHyperlink"/>
    <w:basedOn w:val="DefaultParagraphFont"/>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rsid w:val="00B14631"/>
  </w:style>
  <w:style w:type="paragraph" w:styleId="TOC2">
    <w:name w:val="toc 2"/>
    <w:basedOn w:val="Normal"/>
    <w:next w:val="Normal"/>
    <w:autoRedefine/>
    <w:uiPriority w:val="39"/>
    <w:rsid w:val="00B14631"/>
    <w:pPr>
      <w:ind w:left="240"/>
    </w:pPr>
  </w:style>
  <w:style w:type="paragraph" w:styleId="Header">
    <w:name w:val="header"/>
    <w:basedOn w:val="Normal"/>
    <w:rsid w:val="000B36EB"/>
    <w:pPr>
      <w:tabs>
        <w:tab w:val="center" w:pos="4320"/>
        <w:tab w:val="right" w:pos="8640"/>
      </w:tabs>
    </w:pPr>
    <w:rPr>
      <w:rFonts w:ascii="Arial" w:hAnsi="Arial"/>
    </w:rPr>
  </w:style>
  <w:style w:type="paragraph" w:styleId="Footer">
    <w:name w:val="footer"/>
    <w:basedOn w:val="Normal"/>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link w:val="NDGHeading2Char"/>
    <w:autoRedefine/>
    <w:rsid w:val="00172ADF"/>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172ADF"/>
    <w:rPr>
      <w:rFonts w:ascii="Arial" w:hAnsi="Arial"/>
      <w:b/>
      <w:bCs/>
      <w:color w:val="1F497D" w:themeColor="text2"/>
      <w:sz w:val="22"/>
      <w:szCs w:val="24"/>
      <w:lang w:eastAsia="ja-JP"/>
    </w:rPr>
  </w:style>
  <w:style w:type="paragraph" w:styleId="TOC3">
    <w:name w:val="toc 3"/>
    <w:basedOn w:val="Normal"/>
    <w:next w:val="Normal"/>
    <w:autoRedefine/>
    <w:uiPriority w:val="39"/>
    <w:rsid w:val="00C84E5E"/>
    <w:pPr>
      <w:ind w:left="480"/>
    </w:pPr>
  </w:style>
  <w:style w:type="paragraph" w:styleId="BalloonText">
    <w:name w:val="Balloon Text"/>
    <w:basedOn w:val="Normal"/>
    <w:semiHidden/>
    <w:rsid w:val="00E9244E"/>
    <w:rPr>
      <w:rFonts w:ascii="Tahoma" w:hAnsi="Tahoma" w:cs="Tahoma"/>
      <w:sz w:val="16"/>
      <w:szCs w:val="16"/>
    </w:rPr>
  </w:style>
  <w:style w:type="paragraph" w:customStyle="1" w:styleId="NDGHeading6">
    <w:name w:val="NDG Heading 6"/>
    <w:basedOn w:val="NDGHeading1"/>
    <w:rsid w:val="008F0901"/>
    <w:pPr>
      <w:ind w:left="-720"/>
      <w:outlineLvl w:val="5"/>
    </w:pPr>
  </w:style>
  <w:style w:type="paragraph" w:customStyle="1" w:styleId="NDGHeading3">
    <w:name w:val="NDG Heading 3"/>
    <w:basedOn w:val="Normal"/>
    <w:link w:val="NDGHeading3Char"/>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semiHidden/>
    <w:rsid w:val="00F3566A"/>
    <w:rPr>
      <w:sz w:val="20"/>
      <w:szCs w:val="20"/>
    </w:rPr>
  </w:style>
  <w:style w:type="paragraph" w:styleId="CommentSubject">
    <w:name w:val="annotation subject"/>
    <w:basedOn w:val="CommentText"/>
    <w:next w:val="CommentText"/>
    <w:semiHidden/>
    <w:rsid w:val="00F3566A"/>
    <w:rPr>
      <w:b/>
      <w:bCs/>
    </w:rPr>
  </w:style>
  <w:style w:type="table" w:customStyle="1" w:styleId="ImportantNote">
    <w:name w:val="Important Note"/>
    <w:basedOn w:val="TableNormal"/>
    <w:rsid w:val="0006565C"/>
    <w:rPr>
      <w: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CCCC"/>
    </w:tcPr>
  </w:style>
  <w:style w:type="paragraph" w:customStyle="1" w:styleId="NDGHotBox">
    <w:name w:val="NDG Hot Box"/>
    <w:basedOn w:val="Normal"/>
    <w:link w:val="NDGHotBoxChar"/>
    <w:qFormat/>
    <w:rsid w:val="00EB0C72"/>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8C7C47"/>
    <w:pPr>
      <w:ind w:left="720"/>
      <w:contextualSpacing/>
    </w:pPr>
  </w:style>
  <w:style w:type="character" w:customStyle="1" w:styleId="NDGHotBoxChar">
    <w:name w:val="NDG Hot Box Char"/>
    <w:basedOn w:val="DefaultParagraphFont"/>
    <w:link w:val="NDGHotBox"/>
    <w:rsid w:val="00EB0C72"/>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004216"/>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paragraph" w:customStyle="1" w:styleId="NDGTask1">
    <w:name w:val="NDG Task 1"/>
    <w:basedOn w:val="NDGHeading1"/>
    <w:next w:val="NDGNormal"/>
    <w:link w:val="NDGTask1Char"/>
    <w:qFormat/>
    <w:rsid w:val="003F533D"/>
    <w:pPr>
      <w:numPr>
        <w:numId w:val="0"/>
      </w:numPr>
      <w:tabs>
        <w:tab w:val="left" w:pos="1080"/>
      </w:tabs>
    </w:pPr>
  </w:style>
  <w:style w:type="character" w:customStyle="1" w:styleId="NDGTask1Char">
    <w:name w:val="NDG Task 1 Char"/>
    <w:basedOn w:val="NDGHeading1CharChar"/>
    <w:link w:val="NDGTask1"/>
    <w:rsid w:val="003F533D"/>
    <w:rPr>
      <w:rFonts w:ascii="Arial" w:hAnsi="Arial"/>
      <w:b/>
      <w:color w:val="1F497D" w:themeColor="text2"/>
      <w:sz w:val="24"/>
      <w:szCs w:val="24"/>
      <w:lang w:eastAsia="ja-JP"/>
    </w:rPr>
  </w:style>
  <w:style w:type="paragraph" w:styleId="TOCHeading">
    <w:name w:val="TOC Heading"/>
    <w:basedOn w:val="Heading1"/>
    <w:next w:val="Normal"/>
    <w:uiPriority w:val="39"/>
    <w:unhideWhenUsed/>
    <w:qFormat/>
    <w:rsid w:val="006E5F3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StyleNDGHeading1Firstline0">
    <w:name w:val="Style NDG Heading 1 + First line:  0&quot;"/>
    <w:basedOn w:val="NDGHeading1"/>
    <w:next w:val="NDGNormal"/>
    <w:rsid w:val="00511931"/>
    <w:pPr>
      <w:ind w:firstLine="0"/>
    </w:pPr>
    <w:rPr>
      <w:rFonts w:eastAsia="Times New Roman"/>
      <w:bCs/>
      <w:szCs w:val="20"/>
    </w:rPr>
  </w:style>
  <w:style w:type="paragraph" w:customStyle="1" w:styleId="NDGTask2">
    <w:name w:val="NDG Task 2"/>
    <w:basedOn w:val="NDGTask1"/>
    <w:next w:val="NDGNormal"/>
    <w:qFormat/>
    <w:rsid w:val="005452D3"/>
    <w:pPr>
      <w:numPr>
        <w:ilvl w:val="1"/>
        <w:numId w:val="2"/>
      </w:numPr>
      <w:outlineLvl w:val="1"/>
    </w:pPr>
    <w:rPr>
      <w:bCs/>
      <w:sz w:val="22"/>
      <w:szCs w:val="22"/>
    </w:rPr>
  </w:style>
  <w:style w:type="paragraph" w:styleId="PlainText">
    <w:name w:val="Plain Text"/>
    <w:basedOn w:val="Normal"/>
    <w:link w:val="PlainTextChar"/>
    <w:uiPriority w:val="99"/>
    <w:unhideWhenUsed/>
    <w:rsid w:val="00F73429"/>
    <w:rPr>
      <w:rFonts w:ascii="Calibri" w:eastAsia="Calibri" w:hAnsi="Calibri"/>
      <w:sz w:val="22"/>
      <w:szCs w:val="21"/>
      <w:lang w:eastAsia="en-US"/>
    </w:rPr>
  </w:style>
  <w:style w:type="character" w:customStyle="1" w:styleId="PlainTextChar">
    <w:name w:val="Plain Text Char"/>
    <w:basedOn w:val="DefaultParagraphFont"/>
    <w:link w:val="PlainText"/>
    <w:uiPriority w:val="99"/>
    <w:rsid w:val="00F73429"/>
    <w:rPr>
      <w:rFonts w:ascii="Calibri" w:eastAsia="Calibri" w:hAnsi="Calibri"/>
      <w:sz w:val="22"/>
      <w:szCs w:val="21"/>
    </w:rPr>
  </w:style>
  <w:style w:type="paragraph" w:customStyle="1" w:styleId="Level1">
    <w:name w:val="Level 1"/>
    <w:basedOn w:val="Normal"/>
    <w:uiPriority w:val="99"/>
    <w:rsid w:val="00316D81"/>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C7434"/>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52155E"/>
    <w:pPr>
      <w:widowControl w:val="0"/>
      <w:ind w:left="342" w:hanging="342"/>
    </w:pPr>
    <w:rPr>
      <w:rFonts w:ascii="Times New Roman" w:eastAsia="Times New Roman" w:hAnsi="Times New Roman"/>
      <w:szCs w:val="20"/>
      <w:lang w:eastAsia="en-US"/>
    </w:rPr>
  </w:style>
  <w:style w:type="paragraph" w:styleId="NoSpacing">
    <w:name w:val="No Spacing"/>
    <w:uiPriority w:val="1"/>
    <w:qFormat/>
    <w:rsid w:val="00633D74"/>
    <w:rPr>
      <w:rFonts w:ascii="Calibri" w:eastAsia="Calibri" w:hAnsi="Calibri"/>
      <w:sz w:val="22"/>
      <w:szCs w:val="22"/>
    </w:rPr>
  </w:style>
  <w:style w:type="character" w:customStyle="1" w:styleId="grsslicetext1">
    <w:name w:val="grsslicetext1"/>
    <w:rsid w:val="00633D74"/>
    <w:rPr>
      <w:color w:val="000000"/>
    </w:rPr>
  </w:style>
  <w:style w:type="paragraph" w:styleId="FootnoteText">
    <w:name w:val="footnote text"/>
    <w:basedOn w:val="Normal"/>
    <w:link w:val="FootnoteTextChar"/>
    <w:uiPriority w:val="99"/>
    <w:semiHidden/>
    <w:unhideWhenUsed/>
    <w:rsid w:val="001E5579"/>
    <w:rPr>
      <w:sz w:val="20"/>
      <w:szCs w:val="20"/>
    </w:rPr>
  </w:style>
  <w:style w:type="character" w:customStyle="1" w:styleId="FootnoteTextChar">
    <w:name w:val="Footnote Text Char"/>
    <w:basedOn w:val="DefaultParagraphFont"/>
    <w:link w:val="FootnoteText"/>
    <w:uiPriority w:val="99"/>
    <w:semiHidden/>
    <w:rsid w:val="001E5579"/>
    <w:rPr>
      <w:rFonts w:asciiTheme="minorHAnsi" w:hAnsiTheme="minorHAnsi"/>
      <w:lang w:eastAsia="ja-JP"/>
    </w:rPr>
  </w:style>
  <w:style w:type="character" w:styleId="FootnoteReference">
    <w:name w:val="footnote reference"/>
    <w:basedOn w:val="DefaultParagraphFont"/>
    <w:uiPriority w:val="99"/>
    <w:semiHidden/>
    <w:unhideWhenUsed/>
    <w:rsid w:val="001E55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489827990">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589629394">
      <w:bodyDiv w:val="1"/>
      <w:marLeft w:val="0"/>
      <w:marRight w:val="0"/>
      <w:marTop w:val="0"/>
      <w:marBottom w:val="0"/>
      <w:divBdr>
        <w:top w:val="none" w:sz="0" w:space="0" w:color="auto"/>
        <w:left w:val="none" w:sz="0" w:space="0" w:color="auto"/>
        <w:bottom w:val="none" w:sz="0" w:space="0" w:color="auto"/>
        <w:right w:val="none" w:sz="0" w:space="0" w:color="auto"/>
      </w:divBdr>
    </w:div>
    <w:div w:id="635259543">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958947802">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086070108">
      <w:bodyDiv w:val="1"/>
      <w:marLeft w:val="0"/>
      <w:marRight w:val="0"/>
      <w:marTop w:val="0"/>
      <w:marBottom w:val="0"/>
      <w:divBdr>
        <w:top w:val="none" w:sz="0" w:space="0" w:color="auto"/>
        <w:left w:val="none" w:sz="0" w:space="0" w:color="auto"/>
        <w:bottom w:val="none" w:sz="0" w:space="0" w:color="auto"/>
        <w:right w:val="none" w:sz="0" w:space="0" w:color="auto"/>
      </w:divBdr>
    </w:div>
    <w:div w:id="1103106731">
      <w:bodyDiv w:val="1"/>
      <w:marLeft w:val="0"/>
      <w:marRight w:val="0"/>
      <w:marTop w:val="0"/>
      <w:marBottom w:val="0"/>
      <w:divBdr>
        <w:top w:val="none" w:sz="0" w:space="0" w:color="auto"/>
        <w:left w:val="none" w:sz="0" w:space="0" w:color="auto"/>
        <w:bottom w:val="none" w:sz="0" w:space="0" w:color="auto"/>
        <w:right w:val="none" w:sz="0" w:space="0" w:color="auto"/>
      </w:divBdr>
    </w:div>
    <w:div w:id="1382510504">
      <w:bodyDiv w:val="1"/>
      <w:marLeft w:val="0"/>
      <w:marRight w:val="0"/>
      <w:marTop w:val="0"/>
      <w:marBottom w:val="0"/>
      <w:divBdr>
        <w:top w:val="none" w:sz="0" w:space="0" w:color="auto"/>
        <w:left w:val="none" w:sz="0" w:space="0" w:color="auto"/>
        <w:bottom w:val="none" w:sz="0" w:space="0" w:color="auto"/>
        <w:right w:val="none" w:sz="0" w:space="0" w:color="auto"/>
      </w:divBdr>
    </w:div>
    <w:div w:id="1412387713">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729498267">
      <w:bodyDiv w:val="1"/>
      <w:marLeft w:val="0"/>
      <w:marRight w:val="0"/>
      <w:marTop w:val="0"/>
      <w:marBottom w:val="0"/>
      <w:divBdr>
        <w:top w:val="none" w:sz="0" w:space="0" w:color="auto"/>
        <w:left w:val="none" w:sz="0" w:space="0" w:color="auto"/>
        <w:bottom w:val="none" w:sz="0" w:space="0" w:color="auto"/>
        <w:right w:val="none" w:sz="0" w:space="0" w:color="auto"/>
      </w:divBdr>
    </w:div>
    <w:div w:id="1741366987">
      <w:bodyDiv w:val="1"/>
      <w:marLeft w:val="0"/>
      <w:marRight w:val="0"/>
      <w:marTop w:val="0"/>
      <w:marBottom w:val="0"/>
      <w:divBdr>
        <w:top w:val="none" w:sz="0" w:space="0" w:color="auto"/>
        <w:left w:val="none" w:sz="0" w:space="0" w:color="auto"/>
        <w:bottom w:val="none" w:sz="0" w:space="0" w:color="auto"/>
        <w:right w:val="none" w:sz="0" w:space="0" w:color="auto"/>
      </w:divBdr>
    </w:div>
    <w:div w:id="1799033050">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440191">
      <w:bodyDiv w:val="1"/>
      <w:marLeft w:val="0"/>
      <w:marRight w:val="0"/>
      <w:marTop w:val="0"/>
      <w:marBottom w:val="0"/>
      <w:divBdr>
        <w:top w:val="none" w:sz="0" w:space="0" w:color="auto"/>
        <w:left w:val="none" w:sz="0" w:space="0" w:color="auto"/>
        <w:bottom w:val="none" w:sz="0" w:space="0" w:color="auto"/>
        <w:right w:val="none" w:sz="0" w:space="0" w:color="auto"/>
      </w:divBdr>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63925195">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 w:id="214585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package" Target="embeddings/Microsoft_Word_Document1.doc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on\AppData\Local\Temp\NETLAB_Samples_of_%20Format_Styles-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93580-A1ED-4305-8DDB-B4D5AEB82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NETLAB_Samples_of_ Format_Styles-1.dotx</Template>
  <TotalTime>9681</TotalTime>
  <Pages>25</Pages>
  <Words>4377</Words>
  <Characters>24953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Title Page</vt:lpstr>
    </vt:vector>
  </TitlesOfParts>
  <Company>Microsoft</Company>
  <LinksUpToDate>false</LinksUpToDate>
  <CharactersWithSpaces>29272</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creator>Jason</dc:creator>
  <cp:lastModifiedBy>Richard Smith</cp:lastModifiedBy>
  <cp:revision>36</cp:revision>
  <cp:lastPrinted>2011-06-06T18:18:00Z</cp:lastPrinted>
  <dcterms:created xsi:type="dcterms:W3CDTF">2012-06-24T20:46:00Z</dcterms:created>
  <dcterms:modified xsi:type="dcterms:W3CDTF">2014-08-20T03:17:00Z</dcterms:modified>
</cp:coreProperties>
</file>